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CB3" w:rsidRPr="00B85337" w:rsidRDefault="00FD1EF9" w:rsidP="00377C00">
      <w:pPr>
        <w:ind w:firstLineChars="500" w:firstLine="1200"/>
        <w:jc w:val="left"/>
        <w:rPr>
          <w:rFonts w:ascii="黑体" w:eastAsia="黑体" w:hAnsi="黑体"/>
          <w:sz w:val="24"/>
          <w:szCs w:val="24"/>
        </w:rPr>
      </w:pPr>
      <w:r w:rsidRPr="00B85337">
        <w:rPr>
          <w:rFonts w:ascii="黑体" w:eastAsia="黑体" w:hAnsi="黑体" w:hint="eastAsia"/>
          <w:sz w:val="24"/>
          <w:szCs w:val="24"/>
        </w:rPr>
        <w:t xml:space="preserve">        </w:t>
      </w:r>
      <w:r w:rsidR="00B85337" w:rsidRPr="00B85337">
        <w:rPr>
          <w:rFonts w:ascii="黑体" w:eastAsia="黑体" w:hAnsi="黑体" w:hint="eastAsia"/>
          <w:sz w:val="24"/>
          <w:szCs w:val="24"/>
        </w:rPr>
        <w:t xml:space="preserve">  </w:t>
      </w:r>
      <w:r w:rsidRPr="00B85337">
        <w:rPr>
          <w:rFonts w:ascii="黑体" w:eastAsia="黑体" w:hAnsi="黑体" w:hint="eastAsia"/>
          <w:sz w:val="24"/>
          <w:szCs w:val="24"/>
        </w:rPr>
        <w:t xml:space="preserve">         </w:t>
      </w:r>
      <w:r w:rsidR="00911C19" w:rsidRPr="00B85337">
        <w:rPr>
          <w:rFonts w:ascii="黑体" w:eastAsia="黑体" w:hAnsi="黑体" w:hint="eastAsia"/>
          <w:sz w:val="24"/>
          <w:szCs w:val="24"/>
        </w:rPr>
        <w:t xml:space="preserve">     </w:t>
      </w:r>
      <w:r w:rsidRPr="00B85337">
        <w:rPr>
          <w:rFonts w:ascii="黑体" w:eastAsia="黑体" w:hAnsi="黑体" w:hint="eastAsia"/>
          <w:sz w:val="24"/>
          <w:szCs w:val="24"/>
        </w:rPr>
        <w:t xml:space="preserve">                           </w:t>
      </w:r>
      <w:r w:rsidR="00377C00">
        <w:rPr>
          <w:rFonts w:ascii="黑体" w:eastAsia="黑体" w:hAnsi="黑体" w:hint="eastAsia"/>
          <w:sz w:val="24"/>
          <w:szCs w:val="24"/>
        </w:rPr>
        <w:t xml:space="preserve">      </w:t>
      </w:r>
      <w:r w:rsidRPr="00B85337">
        <w:rPr>
          <w:rFonts w:ascii="黑体" w:eastAsia="黑体" w:hAnsi="黑体"/>
          <w:sz w:val="24"/>
          <w:szCs w:val="24"/>
        </w:rPr>
        <w:t>FM140</w:t>
      </w:r>
      <w:r w:rsidR="00377C00">
        <w:rPr>
          <w:rFonts w:ascii="黑体" w:eastAsia="黑体" w:hAnsi="黑体" w:hint="eastAsia"/>
          <w:sz w:val="24"/>
          <w:szCs w:val="24"/>
        </w:rPr>
        <w:t>7</w:t>
      </w:r>
      <w:r w:rsidRPr="00B85337">
        <w:rPr>
          <w:rFonts w:ascii="黑体" w:eastAsia="黑体" w:hAnsi="黑体"/>
          <w:sz w:val="24"/>
          <w:szCs w:val="24"/>
        </w:rPr>
        <w:t>-</w:t>
      </w:r>
      <w:r w:rsidR="00377C00">
        <w:rPr>
          <w:rFonts w:ascii="黑体" w:eastAsia="黑体" w:hAnsi="黑体" w:hint="eastAsia"/>
          <w:sz w:val="24"/>
          <w:szCs w:val="24"/>
        </w:rPr>
        <w:t>116</w:t>
      </w:r>
      <w:r w:rsidRPr="00B85337">
        <w:rPr>
          <w:rFonts w:ascii="黑体" w:eastAsia="黑体" w:hAnsi="黑体"/>
          <w:sz w:val="24"/>
          <w:szCs w:val="24"/>
        </w:rPr>
        <w:t>-A</w:t>
      </w:r>
    </w:p>
    <w:tbl>
      <w:tblPr>
        <w:tblStyle w:val="a6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8"/>
        <w:gridCol w:w="595"/>
        <w:gridCol w:w="2578"/>
        <w:gridCol w:w="1783"/>
        <w:gridCol w:w="459"/>
        <w:gridCol w:w="993"/>
        <w:gridCol w:w="1947"/>
      </w:tblGrid>
      <w:tr w:rsidR="00F84E83" w:rsidRPr="00AF3CB3" w:rsidTr="00911C19">
        <w:trPr>
          <w:trHeight w:hRule="exact" w:val="737"/>
        </w:trPr>
        <w:tc>
          <w:tcPr>
            <w:tcW w:w="3508" w:type="pct"/>
            <w:gridSpan w:val="5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84E83" w:rsidRPr="00AF3CB3" w:rsidRDefault="00F84E83" w:rsidP="004E205A">
            <w:pPr>
              <w:jc w:val="center"/>
              <w:rPr>
                <w:rFonts w:ascii="黑体" w:eastAsia="黑体" w:hAnsiTheme="minorEastAsia"/>
                <w:sz w:val="28"/>
                <w:szCs w:val="28"/>
              </w:rPr>
            </w:pPr>
            <w:r w:rsidRPr="00AF3CB3">
              <w:rPr>
                <w:rFonts w:ascii="黑体" w:eastAsia="黑体" w:hAnsiTheme="minorEastAsia" w:hint="eastAsia"/>
                <w:sz w:val="28"/>
                <w:szCs w:val="28"/>
              </w:rPr>
              <w:t>工具试用报告</w:t>
            </w:r>
            <w:r w:rsidR="00224E61">
              <w:rPr>
                <w:rFonts w:ascii="黑体" w:eastAsia="黑体" w:hAnsiTheme="minorEastAsia" w:hint="eastAsia"/>
                <w:sz w:val="28"/>
                <w:szCs w:val="28"/>
              </w:rPr>
              <w:t>（批</w:t>
            </w:r>
            <w:r w:rsidR="00222432">
              <w:rPr>
                <w:rFonts w:ascii="黑体" w:eastAsia="黑体" w:hAnsiTheme="minorEastAsia" w:hint="eastAsia"/>
                <w:sz w:val="28"/>
                <w:szCs w:val="28"/>
              </w:rPr>
              <w:t>次</w:t>
            </w:r>
            <w:r w:rsidR="00224E61">
              <w:rPr>
                <w:rFonts w:ascii="黑体" w:eastAsia="黑体" w:hAnsiTheme="minorEastAsia" w:hint="eastAsia"/>
                <w:sz w:val="28"/>
                <w:szCs w:val="28"/>
              </w:rPr>
              <w:t>）</w:t>
            </w:r>
          </w:p>
        </w:tc>
        <w:tc>
          <w:tcPr>
            <w:tcW w:w="50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编号</w:t>
            </w:r>
          </w:p>
        </w:tc>
        <w:tc>
          <w:tcPr>
            <w:tcW w:w="98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F84E83" w:rsidRPr="00CB19A9" w:rsidRDefault="003D6B59" w:rsidP="004E205A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0C6BD5">
              <w:rPr>
                <w:rFonts w:ascii="宋体" w:eastAsia="宋体" w:hAnsi="宋体" w:hint="eastAsia"/>
                <w:i/>
                <w:color w:val="0070C0"/>
                <w:sz w:val="18"/>
                <w:szCs w:val="18"/>
              </w:rPr>
              <w:t>（1）GJSY-XXXX-XX-XXX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tcBorders>
              <w:top w:val="single" w:sz="12" w:space="0" w:color="auto"/>
            </w:tcBorders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申请单位</w:t>
            </w:r>
          </w:p>
        </w:tc>
        <w:tc>
          <w:tcPr>
            <w:tcW w:w="1610" w:type="pct"/>
            <w:gridSpan w:val="2"/>
            <w:tcBorders>
              <w:top w:val="single" w:sz="12" w:space="0" w:color="auto"/>
            </w:tcBorders>
            <w:vAlign w:val="center"/>
          </w:tcPr>
          <w:p w:rsidR="00F84E83" w:rsidRPr="00CB19A9" w:rsidRDefault="00CB19A9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（2）</w:t>
            </w:r>
          </w:p>
        </w:tc>
        <w:tc>
          <w:tcPr>
            <w:tcW w:w="905" w:type="pct"/>
            <w:tcBorders>
              <w:top w:val="single" w:sz="12" w:space="0" w:color="auto"/>
            </w:tcBorders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工具名称</w:t>
            </w:r>
          </w:p>
        </w:tc>
        <w:tc>
          <w:tcPr>
            <w:tcW w:w="1725" w:type="pct"/>
            <w:gridSpan w:val="3"/>
            <w:tcBorders>
              <w:top w:val="single" w:sz="12" w:space="0" w:color="auto"/>
            </w:tcBorders>
            <w:vAlign w:val="center"/>
          </w:tcPr>
          <w:p w:rsidR="00F84E83" w:rsidRPr="00CB19A9" w:rsidRDefault="00CB19A9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（3）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工具供应商</w:t>
            </w:r>
          </w:p>
        </w:tc>
        <w:tc>
          <w:tcPr>
            <w:tcW w:w="1610" w:type="pct"/>
            <w:gridSpan w:val="2"/>
            <w:vAlign w:val="center"/>
          </w:tcPr>
          <w:p w:rsidR="00F84E83" w:rsidRPr="00CB19A9" w:rsidRDefault="00CB19A9" w:rsidP="004E205A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（4）</w:t>
            </w:r>
          </w:p>
        </w:tc>
        <w:tc>
          <w:tcPr>
            <w:tcW w:w="905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工具规格</w:t>
            </w:r>
          </w:p>
        </w:tc>
        <w:tc>
          <w:tcPr>
            <w:tcW w:w="1725" w:type="pct"/>
            <w:gridSpan w:val="3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（5）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工具品牌</w:t>
            </w:r>
          </w:p>
        </w:tc>
        <w:tc>
          <w:tcPr>
            <w:tcW w:w="1610" w:type="pct"/>
            <w:gridSpan w:val="2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（6）</w:t>
            </w:r>
          </w:p>
        </w:tc>
        <w:tc>
          <w:tcPr>
            <w:tcW w:w="905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工具报价</w:t>
            </w:r>
          </w:p>
        </w:tc>
        <w:tc>
          <w:tcPr>
            <w:tcW w:w="1725" w:type="pct"/>
            <w:gridSpan w:val="3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(7)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试用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日期</w:t>
            </w:r>
          </w:p>
        </w:tc>
        <w:tc>
          <w:tcPr>
            <w:tcW w:w="1610" w:type="pct"/>
            <w:gridSpan w:val="2"/>
            <w:vAlign w:val="center"/>
          </w:tcPr>
          <w:p w:rsidR="00F84E83" w:rsidRPr="00CB19A9" w:rsidRDefault="00CB19A9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(8)</w:t>
            </w:r>
          </w:p>
        </w:tc>
        <w:tc>
          <w:tcPr>
            <w:tcW w:w="905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试用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工位/工区</w:t>
            </w:r>
          </w:p>
        </w:tc>
        <w:tc>
          <w:tcPr>
            <w:tcW w:w="1725" w:type="pct"/>
            <w:gridSpan w:val="3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(9)</w:t>
            </w:r>
          </w:p>
        </w:tc>
      </w:tr>
      <w:tr w:rsidR="00F84E83" w:rsidRPr="00AF3CB3" w:rsidTr="004F2BC4">
        <w:trPr>
          <w:trHeight w:hRule="exact" w:val="624"/>
        </w:trPr>
        <w:tc>
          <w:tcPr>
            <w:tcW w:w="760" w:type="pct"/>
            <w:vAlign w:val="center"/>
          </w:tcPr>
          <w:p w:rsidR="00F84E83" w:rsidRPr="00C324CE" w:rsidRDefault="00F84E83" w:rsidP="004E205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参与人员</w:t>
            </w:r>
          </w:p>
        </w:tc>
        <w:tc>
          <w:tcPr>
            <w:tcW w:w="4240" w:type="pct"/>
            <w:gridSpan w:val="6"/>
            <w:vAlign w:val="center"/>
          </w:tcPr>
          <w:p w:rsidR="00F84E83" w:rsidRPr="00CB19A9" w:rsidRDefault="00CB19A9" w:rsidP="00911C19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(10)</w:t>
            </w:r>
          </w:p>
        </w:tc>
      </w:tr>
      <w:tr w:rsidR="00F84E83" w:rsidRPr="00AF3CB3" w:rsidTr="00911C19">
        <w:trPr>
          <w:trHeight w:val="1701"/>
        </w:trPr>
        <w:tc>
          <w:tcPr>
            <w:tcW w:w="5000" w:type="pct"/>
            <w:gridSpan w:val="7"/>
          </w:tcPr>
          <w:p w:rsidR="00911C19" w:rsidRDefault="00F84E83" w:rsidP="004E205A">
            <w:pPr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试用过程描述：</w:t>
            </w:r>
          </w:p>
          <w:p w:rsidR="00F84E83" w:rsidRPr="00C324CE" w:rsidRDefault="00CB19A9" w:rsidP="00911C19">
            <w:pPr>
              <w:rPr>
                <w:rFonts w:asciiTheme="minorEastAsia" w:hAnsiTheme="minorEastAsia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(11)</w:t>
            </w:r>
          </w:p>
        </w:tc>
      </w:tr>
      <w:tr w:rsidR="00911C19" w:rsidRPr="00AF3CB3" w:rsidTr="00911C19">
        <w:trPr>
          <w:trHeight w:val="1701"/>
        </w:trPr>
        <w:tc>
          <w:tcPr>
            <w:tcW w:w="5000" w:type="pct"/>
            <w:gridSpan w:val="7"/>
          </w:tcPr>
          <w:p w:rsidR="00911C19" w:rsidRDefault="00911C19" w:rsidP="004E205A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新旧工具对比：</w:t>
            </w:r>
          </w:p>
          <w:p w:rsidR="00911C19" w:rsidRPr="00C324CE" w:rsidRDefault="00911C19" w:rsidP="00911C19">
            <w:pPr>
              <w:rPr>
                <w:rFonts w:asciiTheme="minorEastAsia" w:hAnsiTheme="minorEastAsia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</w:t>
            </w:r>
            <w:r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2</w:t>
            </w: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)</w:t>
            </w:r>
          </w:p>
        </w:tc>
      </w:tr>
      <w:tr w:rsidR="00F84E83" w:rsidRPr="00AF3CB3" w:rsidTr="00911C19">
        <w:trPr>
          <w:trHeight w:val="2552"/>
        </w:trPr>
        <w:tc>
          <w:tcPr>
            <w:tcW w:w="5000" w:type="pct"/>
            <w:gridSpan w:val="7"/>
          </w:tcPr>
          <w:p w:rsidR="00911C19" w:rsidRDefault="00F84E83" w:rsidP="004E205A">
            <w:pPr>
              <w:rPr>
                <w:rFonts w:asciiTheme="minorEastAsia" w:hAnsiTheme="minorEastAsia"/>
                <w:sz w:val="24"/>
                <w:szCs w:val="24"/>
              </w:rPr>
            </w:pPr>
            <w:r w:rsidRPr="00C324CE">
              <w:rPr>
                <w:rFonts w:asciiTheme="minorEastAsia" w:hAnsiTheme="minorEastAsia" w:hint="eastAsia"/>
                <w:sz w:val="24"/>
                <w:szCs w:val="24"/>
              </w:rPr>
              <w:t>试用结论：</w:t>
            </w:r>
          </w:p>
          <w:p w:rsidR="00F84E83" w:rsidRPr="00C324CE" w:rsidRDefault="00CB19A9" w:rsidP="00911C19">
            <w:pPr>
              <w:rPr>
                <w:rFonts w:asciiTheme="minorEastAsia" w:hAnsiTheme="minorEastAsia"/>
                <w:sz w:val="24"/>
                <w:szCs w:val="24"/>
              </w:rPr>
            </w:pPr>
            <w:r w:rsidRPr="00CB19A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(13)</w:t>
            </w:r>
            <w:r w:rsidR="00496241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对比分析，新型工具可满足使用要求</w:t>
            </w:r>
            <w:r w:rsidR="00911C19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……</w:t>
            </w:r>
          </w:p>
        </w:tc>
      </w:tr>
      <w:tr w:rsidR="00D2492A" w:rsidRPr="00AF3CB3" w:rsidTr="004F2BC4">
        <w:trPr>
          <w:trHeight w:val="501"/>
        </w:trPr>
        <w:tc>
          <w:tcPr>
            <w:tcW w:w="5000" w:type="pct"/>
            <w:gridSpan w:val="7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评审人员</w:t>
            </w:r>
          </w:p>
        </w:tc>
      </w:tr>
      <w:tr w:rsidR="00D2492A" w:rsidRPr="00AF3CB3" w:rsidTr="004F2BC4">
        <w:trPr>
          <w:trHeight w:val="479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B53B4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科技</w:t>
            </w:r>
            <w:r w:rsidR="00B53B4B">
              <w:rPr>
                <w:rFonts w:asciiTheme="minorEastAsia" w:hAnsiTheme="minorEastAsia" w:hint="eastAsia"/>
                <w:sz w:val="24"/>
                <w:szCs w:val="24"/>
              </w:rPr>
              <w:t>创新部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部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(14)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供应链管理部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(15)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器材采购部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(16)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财务管理部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(17)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35厂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(18)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39厂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(19)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40厂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(20)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型号装配中心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(21)</w:t>
            </w:r>
          </w:p>
        </w:tc>
      </w:tr>
      <w:tr w:rsidR="00D2492A" w:rsidRPr="00AF3CB3" w:rsidTr="004F2BC4">
        <w:trPr>
          <w:trHeight w:hRule="exact" w:val="478"/>
        </w:trPr>
        <w:tc>
          <w:tcPr>
            <w:tcW w:w="1062" w:type="pct"/>
            <w:gridSpan w:val="2"/>
            <w:vAlign w:val="center"/>
          </w:tcPr>
          <w:p w:rsidR="00D2492A" w:rsidRPr="00C324CE" w:rsidRDefault="00D2492A" w:rsidP="00CE612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零件制造中心</w:t>
            </w:r>
          </w:p>
        </w:tc>
        <w:tc>
          <w:tcPr>
            <w:tcW w:w="3938" w:type="pct"/>
            <w:gridSpan w:val="5"/>
            <w:vAlign w:val="center"/>
          </w:tcPr>
          <w:p w:rsidR="00D2492A" w:rsidRPr="00557094" w:rsidRDefault="00557094" w:rsidP="00525606">
            <w:pPr>
              <w:jc w:val="center"/>
              <w:rPr>
                <w:rFonts w:ascii="宋体" w:eastAsia="宋体" w:hAnsi="宋体"/>
                <w:i/>
                <w:color w:val="0070C0"/>
                <w:sz w:val="24"/>
                <w:szCs w:val="24"/>
              </w:rPr>
            </w:pPr>
            <w:r w:rsidRPr="00557094">
              <w:rPr>
                <w:rFonts w:ascii="宋体" w:eastAsia="宋体" w:hAnsi="宋体" w:hint="eastAsia"/>
                <w:i/>
                <w:color w:val="0070C0"/>
                <w:sz w:val="24"/>
                <w:szCs w:val="24"/>
              </w:rPr>
              <w:t>(22)</w:t>
            </w:r>
          </w:p>
        </w:tc>
      </w:tr>
    </w:tbl>
    <w:p w:rsidR="00911C19" w:rsidRDefault="00911C19" w:rsidP="00496241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</w:p>
    <w:p w:rsidR="00496241" w:rsidRPr="00B01AB2" w:rsidRDefault="00496241" w:rsidP="00496241">
      <w:pPr>
        <w:spacing w:line="440" w:lineRule="exact"/>
        <w:jc w:val="left"/>
        <w:rPr>
          <w:rFonts w:ascii="黑体" w:eastAsia="黑体" w:hAnsi="黑体"/>
          <w:sz w:val="28"/>
          <w:szCs w:val="28"/>
        </w:rPr>
      </w:pPr>
      <w:r w:rsidRPr="00B01AB2">
        <w:rPr>
          <w:rFonts w:ascii="黑体" w:eastAsia="黑体" w:hAnsi="黑体" w:hint="eastAsia"/>
          <w:sz w:val="28"/>
          <w:szCs w:val="28"/>
        </w:rPr>
        <w:lastRenderedPageBreak/>
        <w:t>填表说明：</w:t>
      </w:r>
    </w:p>
    <w:p w:rsidR="00496241" w:rsidRPr="005D2AD8" w:rsidRDefault="00496241" w:rsidP="00496241">
      <w:pPr>
        <w:spacing w:line="440" w:lineRule="exact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（1）-（</w:t>
      </w:r>
      <w:r>
        <w:rPr>
          <w:rFonts w:ascii="宋体" w:eastAsia="宋体" w:hAnsi="Times New Roman" w:cs="Times New Roman" w:hint="eastAsia"/>
          <w:sz w:val="28"/>
          <w:szCs w:val="20"/>
        </w:rPr>
        <w:t>13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）由</w:t>
      </w:r>
      <w:r w:rsidR="0080444B">
        <w:rPr>
          <w:rFonts w:ascii="宋体" w:eastAsia="宋体" w:hAnsi="Times New Roman" w:cs="Times New Roman" w:hint="eastAsia"/>
          <w:sz w:val="28"/>
          <w:szCs w:val="20"/>
        </w:rPr>
        <w:t>申请单位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 w:rsidR="00C43DD7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（1）填写</w:t>
      </w:r>
      <w:r>
        <w:rPr>
          <w:rFonts w:ascii="宋体" w:eastAsia="宋体" w:hAnsi="Times New Roman" w:cs="Times New Roman" w:hint="eastAsia"/>
          <w:sz w:val="28"/>
          <w:szCs w:val="20"/>
        </w:rPr>
        <w:t>表格编号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（2）填写</w:t>
      </w:r>
      <w:r>
        <w:rPr>
          <w:rFonts w:ascii="宋体" w:eastAsia="宋体" w:hAnsi="Times New Roman" w:cs="Times New Roman" w:hint="eastAsia"/>
          <w:sz w:val="28"/>
          <w:szCs w:val="20"/>
        </w:rPr>
        <w:t>申请单位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（3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（4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试用工具供应商名称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（5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试用工具规格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（6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试用工具品牌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（7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试用工具报价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（8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试用日期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（9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填写</w:t>
      </w:r>
      <w:r>
        <w:rPr>
          <w:rFonts w:ascii="宋体" w:eastAsia="宋体" w:hAnsi="Times New Roman" w:cs="Times New Roman" w:hint="eastAsia"/>
          <w:sz w:val="28"/>
          <w:szCs w:val="20"/>
        </w:rPr>
        <w:t>试用工位/工区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（10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工具试用参与人员名单。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 w:hint="eastAsia"/>
          <w:sz w:val="28"/>
          <w:szCs w:val="20"/>
        </w:rPr>
        <w:t>（11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描述试用过程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12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描述新旧工具对比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Pr="005D2AD8" w:rsidRDefault="0049624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>
        <w:rPr>
          <w:rFonts w:ascii="宋体" w:eastAsia="宋体" w:hAnsi="Times New Roman" w:cs="Times New Roman" w:hint="eastAsia"/>
          <w:sz w:val="28"/>
          <w:szCs w:val="20"/>
        </w:rPr>
        <w:t>13</w:t>
      </w:r>
      <w:r w:rsidR="00306926">
        <w:rPr>
          <w:rFonts w:ascii="宋体" w:eastAsia="宋体" w:hAnsi="Times New Roman" w:cs="Times New Roman" w:hint="eastAsia"/>
          <w:sz w:val="28"/>
          <w:szCs w:val="20"/>
        </w:rPr>
        <w:t>）</w:t>
      </w:r>
      <w:r>
        <w:rPr>
          <w:rFonts w:ascii="宋体" w:eastAsia="宋体" w:hAnsi="Times New Roman" w:cs="Times New Roman" w:hint="eastAsia"/>
          <w:sz w:val="28"/>
          <w:szCs w:val="20"/>
        </w:rPr>
        <w:t>填写试用结论</w:t>
      </w:r>
      <w:r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p w:rsidR="00496241" w:rsidRDefault="000640B1" w:rsidP="00496241">
      <w:pPr>
        <w:spacing w:line="440" w:lineRule="exact"/>
        <w:ind w:firstLineChars="200" w:firstLine="560"/>
        <w:rPr>
          <w:rFonts w:ascii="宋体" w:eastAsia="宋体" w:hAnsi="Times New Roman" w:cs="Times New Roman"/>
          <w:sz w:val="28"/>
          <w:szCs w:val="20"/>
        </w:rPr>
      </w:pPr>
      <w:r>
        <w:rPr>
          <w:rFonts w:ascii="宋体" w:eastAsia="宋体" w:hAnsi="Times New Roman" w:cs="Times New Roman"/>
          <w:noProof/>
          <w:sz w:val="28"/>
          <w:szCs w:val="20"/>
        </w:rPr>
        <w:pict>
          <v:group id="_x0000_s1028" style="position:absolute;left:0;text-align:left;margin-left:203.8pt;margin-top:116.65pt;width:113.4pt;height:.1pt;z-index:-251658240;mso-position-horizontal-relative:page" coordorigin="4272,1437" coordsize="2268,2">
            <v:shape id="_x0000_s1029" style="position:absolute;left:4272;top:1437;width:2268;height:2" coordorigin="4272,1437" coordsize="2268,0" path="m4272,1437r2268,e" filled="f" strokeweight="1.5pt">
              <v:path arrowok="t"/>
            </v:shape>
            <w10:wrap anchorx="page"/>
          </v:group>
        </w:pict>
      </w:r>
      <w:r w:rsidR="00496241" w:rsidRPr="005D2AD8">
        <w:rPr>
          <w:rFonts w:ascii="宋体" w:eastAsia="宋体" w:hAnsi="Times New Roman" w:cs="Times New Roman" w:hint="eastAsia"/>
          <w:sz w:val="28"/>
          <w:szCs w:val="20"/>
        </w:rPr>
        <w:t>（</w:t>
      </w:r>
      <w:r w:rsidR="00496241">
        <w:rPr>
          <w:rFonts w:ascii="宋体" w:eastAsia="宋体" w:hAnsi="Times New Roman" w:cs="Times New Roman" w:hint="eastAsia"/>
          <w:sz w:val="28"/>
          <w:szCs w:val="20"/>
        </w:rPr>
        <w:t>14</w:t>
      </w:r>
      <w:r w:rsidR="00496241" w:rsidRPr="005D2AD8">
        <w:rPr>
          <w:rFonts w:ascii="宋体" w:eastAsia="宋体" w:hAnsi="Times New Roman" w:cs="Times New Roman" w:hint="eastAsia"/>
          <w:sz w:val="28"/>
          <w:szCs w:val="20"/>
        </w:rPr>
        <w:t>）</w:t>
      </w:r>
      <w:r w:rsidR="008E6D14">
        <w:rPr>
          <w:rFonts w:ascii="宋体" w:eastAsia="宋体" w:hAnsi="Times New Roman" w:cs="Times New Roman" w:hint="eastAsia"/>
          <w:sz w:val="28"/>
          <w:szCs w:val="20"/>
        </w:rPr>
        <w:t>-(22)</w:t>
      </w:r>
      <w:r w:rsidR="00496241" w:rsidRPr="005D2AD8">
        <w:rPr>
          <w:rFonts w:ascii="宋体" w:eastAsia="宋体" w:hAnsi="Times New Roman" w:cs="Times New Roman" w:hint="eastAsia"/>
          <w:sz w:val="28"/>
          <w:szCs w:val="20"/>
        </w:rPr>
        <w:t>：</w:t>
      </w:r>
      <w:r w:rsidR="0088281F">
        <w:rPr>
          <w:rFonts w:ascii="宋体" w:eastAsia="宋体" w:hAnsi="Times New Roman" w:cs="Times New Roman" w:hint="eastAsia"/>
          <w:sz w:val="28"/>
          <w:szCs w:val="20"/>
        </w:rPr>
        <w:t>评审人员签字并注明日期</w:t>
      </w:r>
      <w:r w:rsidR="00496241" w:rsidRPr="005D2AD8">
        <w:rPr>
          <w:rFonts w:ascii="宋体" w:eastAsia="宋体" w:hAnsi="Times New Roman" w:cs="Times New Roman" w:hint="eastAsia"/>
          <w:sz w:val="28"/>
          <w:szCs w:val="20"/>
        </w:rPr>
        <w:t>。</w:t>
      </w:r>
    </w:p>
    <w:sectPr w:rsidR="00496241" w:rsidSect="00DD1B90"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7952" w:rsidRDefault="00937952" w:rsidP="00702BC5">
      <w:r>
        <w:separator/>
      </w:r>
    </w:p>
  </w:endnote>
  <w:endnote w:type="continuationSeparator" w:id="1">
    <w:p w:rsidR="00937952" w:rsidRDefault="00937952" w:rsidP="00702B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7952" w:rsidRDefault="00937952" w:rsidP="00702BC5">
      <w:r>
        <w:separator/>
      </w:r>
    </w:p>
  </w:footnote>
  <w:footnote w:type="continuationSeparator" w:id="1">
    <w:p w:rsidR="00937952" w:rsidRDefault="00937952" w:rsidP="00702BC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44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845C3"/>
    <w:rsid w:val="00005B1E"/>
    <w:rsid w:val="0002516C"/>
    <w:rsid w:val="000640B1"/>
    <w:rsid w:val="00072C0F"/>
    <w:rsid w:val="00087D72"/>
    <w:rsid w:val="00090E84"/>
    <w:rsid w:val="000E0861"/>
    <w:rsid w:val="00101C34"/>
    <w:rsid w:val="00121E67"/>
    <w:rsid w:val="00122AD9"/>
    <w:rsid w:val="00137231"/>
    <w:rsid w:val="00141460"/>
    <w:rsid w:val="0014768C"/>
    <w:rsid w:val="00163456"/>
    <w:rsid w:val="00171301"/>
    <w:rsid w:val="00172F94"/>
    <w:rsid w:val="0018141C"/>
    <w:rsid w:val="00181CD7"/>
    <w:rsid w:val="001B50E9"/>
    <w:rsid w:val="001D1FBC"/>
    <w:rsid w:val="001F6BA9"/>
    <w:rsid w:val="00205858"/>
    <w:rsid w:val="002105BC"/>
    <w:rsid w:val="00222432"/>
    <w:rsid w:val="00224E61"/>
    <w:rsid w:val="00227906"/>
    <w:rsid w:val="00255F82"/>
    <w:rsid w:val="00260121"/>
    <w:rsid w:val="002806EE"/>
    <w:rsid w:val="002A5C53"/>
    <w:rsid w:val="002C23D6"/>
    <w:rsid w:val="002C5459"/>
    <w:rsid w:val="002D61AA"/>
    <w:rsid w:val="003033DE"/>
    <w:rsid w:val="003037C5"/>
    <w:rsid w:val="00306926"/>
    <w:rsid w:val="00377C00"/>
    <w:rsid w:val="00382CC1"/>
    <w:rsid w:val="00385EFE"/>
    <w:rsid w:val="003A0A73"/>
    <w:rsid w:val="003B0A9C"/>
    <w:rsid w:val="003B2775"/>
    <w:rsid w:val="003B6A0E"/>
    <w:rsid w:val="003D1218"/>
    <w:rsid w:val="003D3300"/>
    <w:rsid w:val="003D6B59"/>
    <w:rsid w:val="003F4CB1"/>
    <w:rsid w:val="0042347D"/>
    <w:rsid w:val="0042499D"/>
    <w:rsid w:val="0044095A"/>
    <w:rsid w:val="00450C7C"/>
    <w:rsid w:val="004567C6"/>
    <w:rsid w:val="00471B6C"/>
    <w:rsid w:val="004954FB"/>
    <w:rsid w:val="00496241"/>
    <w:rsid w:val="004A7731"/>
    <w:rsid w:val="004B1217"/>
    <w:rsid w:val="004B7392"/>
    <w:rsid w:val="004C0035"/>
    <w:rsid w:val="004D237E"/>
    <w:rsid w:val="004F2BC4"/>
    <w:rsid w:val="004F6596"/>
    <w:rsid w:val="004F7036"/>
    <w:rsid w:val="00506852"/>
    <w:rsid w:val="00515D69"/>
    <w:rsid w:val="00525606"/>
    <w:rsid w:val="00535293"/>
    <w:rsid w:val="0055668D"/>
    <w:rsid w:val="00557094"/>
    <w:rsid w:val="00590E8D"/>
    <w:rsid w:val="005B222F"/>
    <w:rsid w:val="005D4F19"/>
    <w:rsid w:val="005D55A8"/>
    <w:rsid w:val="00620748"/>
    <w:rsid w:val="00627C47"/>
    <w:rsid w:val="00655F5B"/>
    <w:rsid w:val="0066390B"/>
    <w:rsid w:val="006845C3"/>
    <w:rsid w:val="006C2875"/>
    <w:rsid w:val="006D6B62"/>
    <w:rsid w:val="006E2FE0"/>
    <w:rsid w:val="006F2DDD"/>
    <w:rsid w:val="00700A6B"/>
    <w:rsid w:val="00700BFD"/>
    <w:rsid w:val="00702BC5"/>
    <w:rsid w:val="00706DF0"/>
    <w:rsid w:val="00732809"/>
    <w:rsid w:val="00774506"/>
    <w:rsid w:val="00795F22"/>
    <w:rsid w:val="007A1B7D"/>
    <w:rsid w:val="007B1B9B"/>
    <w:rsid w:val="007C7C71"/>
    <w:rsid w:val="007D1A38"/>
    <w:rsid w:val="007E4B39"/>
    <w:rsid w:val="007E7E45"/>
    <w:rsid w:val="007F53CA"/>
    <w:rsid w:val="0080444B"/>
    <w:rsid w:val="00823612"/>
    <w:rsid w:val="008258FD"/>
    <w:rsid w:val="00835492"/>
    <w:rsid w:val="008752AC"/>
    <w:rsid w:val="0088281F"/>
    <w:rsid w:val="008841C0"/>
    <w:rsid w:val="00893F6C"/>
    <w:rsid w:val="008A56F9"/>
    <w:rsid w:val="008A64EE"/>
    <w:rsid w:val="008A7668"/>
    <w:rsid w:val="008C7B40"/>
    <w:rsid w:val="008E6D14"/>
    <w:rsid w:val="009001FE"/>
    <w:rsid w:val="00911C19"/>
    <w:rsid w:val="00921D95"/>
    <w:rsid w:val="00927D19"/>
    <w:rsid w:val="00934AE0"/>
    <w:rsid w:val="00937952"/>
    <w:rsid w:val="00941241"/>
    <w:rsid w:val="00941915"/>
    <w:rsid w:val="00961E53"/>
    <w:rsid w:val="009629C1"/>
    <w:rsid w:val="00966FD8"/>
    <w:rsid w:val="00994F2F"/>
    <w:rsid w:val="009A2F68"/>
    <w:rsid w:val="009A4FC2"/>
    <w:rsid w:val="009C379C"/>
    <w:rsid w:val="009D187B"/>
    <w:rsid w:val="009E4A0E"/>
    <w:rsid w:val="009E6453"/>
    <w:rsid w:val="00A053B9"/>
    <w:rsid w:val="00A10B9B"/>
    <w:rsid w:val="00A152C8"/>
    <w:rsid w:val="00A37334"/>
    <w:rsid w:val="00A5699E"/>
    <w:rsid w:val="00A721A6"/>
    <w:rsid w:val="00A86640"/>
    <w:rsid w:val="00A95554"/>
    <w:rsid w:val="00AB0EB1"/>
    <w:rsid w:val="00AD28FB"/>
    <w:rsid w:val="00AE02F3"/>
    <w:rsid w:val="00AF3CB3"/>
    <w:rsid w:val="00AF56D7"/>
    <w:rsid w:val="00AF733C"/>
    <w:rsid w:val="00B010A6"/>
    <w:rsid w:val="00B01607"/>
    <w:rsid w:val="00B06C81"/>
    <w:rsid w:val="00B40932"/>
    <w:rsid w:val="00B46B13"/>
    <w:rsid w:val="00B53B4B"/>
    <w:rsid w:val="00B55075"/>
    <w:rsid w:val="00B85337"/>
    <w:rsid w:val="00BA030C"/>
    <w:rsid w:val="00BB0CBA"/>
    <w:rsid w:val="00BC3E69"/>
    <w:rsid w:val="00BE34B7"/>
    <w:rsid w:val="00C324CE"/>
    <w:rsid w:val="00C43DD7"/>
    <w:rsid w:val="00C6357B"/>
    <w:rsid w:val="00C63BC2"/>
    <w:rsid w:val="00C74637"/>
    <w:rsid w:val="00CA07C2"/>
    <w:rsid w:val="00CA0E8A"/>
    <w:rsid w:val="00CB19A9"/>
    <w:rsid w:val="00CC33D2"/>
    <w:rsid w:val="00CF42FF"/>
    <w:rsid w:val="00CF5451"/>
    <w:rsid w:val="00D06B09"/>
    <w:rsid w:val="00D2114A"/>
    <w:rsid w:val="00D2492A"/>
    <w:rsid w:val="00D42EBF"/>
    <w:rsid w:val="00D565A9"/>
    <w:rsid w:val="00D6517C"/>
    <w:rsid w:val="00D95C81"/>
    <w:rsid w:val="00DB4803"/>
    <w:rsid w:val="00DC2CA5"/>
    <w:rsid w:val="00DD1269"/>
    <w:rsid w:val="00DD1B90"/>
    <w:rsid w:val="00DD7C89"/>
    <w:rsid w:val="00DE3326"/>
    <w:rsid w:val="00E111C0"/>
    <w:rsid w:val="00E13EB7"/>
    <w:rsid w:val="00E17591"/>
    <w:rsid w:val="00E1761C"/>
    <w:rsid w:val="00E2284B"/>
    <w:rsid w:val="00E22E95"/>
    <w:rsid w:val="00E4375E"/>
    <w:rsid w:val="00E548FE"/>
    <w:rsid w:val="00E57429"/>
    <w:rsid w:val="00E84515"/>
    <w:rsid w:val="00E9231A"/>
    <w:rsid w:val="00EA5E9F"/>
    <w:rsid w:val="00EC11E3"/>
    <w:rsid w:val="00EC65CA"/>
    <w:rsid w:val="00ED17ED"/>
    <w:rsid w:val="00EE0083"/>
    <w:rsid w:val="00F26F12"/>
    <w:rsid w:val="00F31AAC"/>
    <w:rsid w:val="00F35CAC"/>
    <w:rsid w:val="00F425F0"/>
    <w:rsid w:val="00F43D14"/>
    <w:rsid w:val="00F46409"/>
    <w:rsid w:val="00F62489"/>
    <w:rsid w:val="00F72CC1"/>
    <w:rsid w:val="00F84E83"/>
    <w:rsid w:val="00FA5FB7"/>
    <w:rsid w:val="00FD15A1"/>
    <w:rsid w:val="00FD1E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09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02B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02BC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02B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02BC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4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41"/>
    <w:rPr>
      <w:sz w:val="18"/>
      <w:szCs w:val="18"/>
    </w:rPr>
  </w:style>
  <w:style w:type="table" w:styleId="a6">
    <w:name w:val="Table Grid"/>
    <w:basedOn w:val="a1"/>
    <w:uiPriority w:val="59"/>
    <w:rsid w:val="00B4093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8669;&#39582;&#20451;%20&#24037;&#20316;&#25991;&#20214;&#22841;\01%20&#38656;&#36827;&#34892;&#26684;&#24335;&#20462;&#25913;&#30340;&#19977;&#20010;&#27969;&#31243;&#25991;&#20214;\GLC%2011000-121\&#27969;&#3124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319125-943D-4438-BF6F-84A280374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流程模板</Template>
  <TotalTime>2</TotalTime>
  <Pages>1</Pages>
  <Words>87</Words>
  <Characters>496</Characters>
  <Application>Microsoft Office Word</Application>
  <DocSecurity>0</DocSecurity>
  <Lines>4</Lines>
  <Paragraphs>1</Paragraphs>
  <ScaleCrop>false</ScaleCrop>
  <Company>SACC</Company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霍骞俣</dc:creator>
  <cp:lastModifiedBy>null</cp:lastModifiedBy>
  <cp:revision>6</cp:revision>
  <cp:lastPrinted>2019-03-20T08:24:00Z</cp:lastPrinted>
  <dcterms:created xsi:type="dcterms:W3CDTF">2025-09-18T05:11:00Z</dcterms:created>
  <dcterms:modified xsi:type="dcterms:W3CDTF">2025-12-09T08:06:00Z</dcterms:modified>
</cp:coreProperties>
</file>