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17ED" w:rsidRPr="00617B87" w:rsidRDefault="00B05A06" w:rsidP="008841C0">
      <w:pPr>
        <w:jc w:val="left"/>
        <w:rPr>
          <w:rFonts w:ascii="黑体" w:eastAsia="黑体" w:hAnsi="黑体"/>
          <w:sz w:val="24"/>
          <w:szCs w:val="24"/>
        </w:rPr>
      </w:pPr>
      <w:r w:rsidRPr="00617B87">
        <w:rPr>
          <w:rFonts w:ascii="黑体" w:eastAsia="黑体" w:hAnsi="黑体"/>
          <w:sz w:val="24"/>
          <w:szCs w:val="24"/>
        </w:rPr>
        <w:t>GLC</w:t>
      </w:r>
      <w:r w:rsidR="005F0B89" w:rsidRPr="00617B87">
        <w:rPr>
          <w:rFonts w:ascii="黑体" w:eastAsia="黑体" w:hAnsi="黑体"/>
          <w:sz w:val="24"/>
          <w:szCs w:val="24"/>
        </w:rPr>
        <w:t>140</w:t>
      </w:r>
      <w:r w:rsidR="006C4AC8">
        <w:rPr>
          <w:rFonts w:ascii="黑体" w:eastAsia="黑体" w:hAnsi="黑体" w:hint="eastAsia"/>
          <w:sz w:val="24"/>
          <w:szCs w:val="24"/>
        </w:rPr>
        <w:t>710</w:t>
      </w:r>
      <w:r w:rsidR="005F0B89" w:rsidRPr="00617B87">
        <w:rPr>
          <w:rFonts w:ascii="黑体" w:eastAsia="黑体" w:hAnsi="黑体"/>
          <w:sz w:val="24"/>
          <w:szCs w:val="24"/>
        </w:rPr>
        <w:t>-A</w:t>
      </w:r>
      <w:r w:rsidR="005F0B89" w:rsidRPr="00617B87">
        <w:rPr>
          <w:rFonts w:ascii="黑体" w:eastAsia="黑体" w:hAnsi="黑体" w:hint="eastAsia"/>
          <w:sz w:val="24"/>
          <w:szCs w:val="24"/>
        </w:rPr>
        <w:t xml:space="preserve"> 附</w:t>
      </w:r>
      <w:r w:rsidR="00617B87" w:rsidRPr="00617B87">
        <w:rPr>
          <w:rFonts w:ascii="黑体" w:eastAsia="黑体" w:hAnsi="黑体" w:hint="eastAsia"/>
          <w:sz w:val="24"/>
          <w:szCs w:val="24"/>
        </w:rPr>
        <w:t>件</w:t>
      </w:r>
      <w:r w:rsidR="006C4AC8">
        <w:rPr>
          <w:rFonts w:ascii="黑体" w:eastAsia="黑体" w:hAnsi="黑体" w:hint="eastAsia"/>
          <w:sz w:val="24"/>
          <w:szCs w:val="24"/>
        </w:rPr>
        <w:t>4</w:t>
      </w:r>
      <w:r w:rsidR="005F0B89" w:rsidRPr="00617B87">
        <w:rPr>
          <w:rFonts w:ascii="黑体" w:eastAsia="黑体" w:hAnsi="黑体" w:hint="eastAsia"/>
          <w:sz w:val="24"/>
          <w:szCs w:val="24"/>
        </w:rPr>
        <w:t xml:space="preserve">       </w:t>
      </w:r>
      <w:r w:rsidRPr="00617B87">
        <w:rPr>
          <w:rFonts w:ascii="黑体" w:eastAsia="黑体" w:hAnsi="黑体" w:hint="eastAsia"/>
          <w:sz w:val="24"/>
          <w:szCs w:val="24"/>
        </w:rPr>
        <w:t xml:space="preserve">   </w:t>
      </w:r>
      <w:r w:rsidR="005F0B89" w:rsidRPr="00617B87">
        <w:rPr>
          <w:rFonts w:ascii="黑体" w:eastAsia="黑体" w:hAnsi="黑体" w:hint="eastAsia"/>
          <w:sz w:val="24"/>
          <w:szCs w:val="24"/>
        </w:rPr>
        <w:t xml:space="preserve">     </w:t>
      </w:r>
      <w:r w:rsidR="00617B87" w:rsidRPr="00617B87">
        <w:rPr>
          <w:rFonts w:ascii="黑体" w:eastAsia="黑体" w:hAnsi="黑体" w:hint="eastAsia"/>
          <w:sz w:val="24"/>
          <w:szCs w:val="24"/>
        </w:rPr>
        <w:t xml:space="preserve">   </w:t>
      </w:r>
      <w:r w:rsidR="005F0B89" w:rsidRPr="00617B87">
        <w:rPr>
          <w:rFonts w:ascii="黑体" w:eastAsia="黑体" w:hAnsi="黑体" w:hint="eastAsia"/>
          <w:sz w:val="24"/>
          <w:szCs w:val="24"/>
        </w:rPr>
        <w:t xml:space="preserve">                                 </w:t>
      </w:r>
      <w:r w:rsidR="005F0B89" w:rsidRPr="00617B87">
        <w:rPr>
          <w:rFonts w:ascii="黑体" w:eastAsia="黑体" w:hAnsi="黑体"/>
          <w:sz w:val="24"/>
          <w:szCs w:val="24"/>
        </w:rPr>
        <w:t>FM140</w:t>
      </w:r>
      <w:r w:rsidR="006C4AC8">
        <w:rPr>
          <w:rFonts w:ascii="黑体" w:eastAsia="黑体" w:hAnsi="黑体" w:hint="eastAsia"/>
          <w:sz w:val="24"/>
          <w:szCs w:val="24"/>
        </w:rPr>
        <w:t>7</w:t>
      </w:r>
      <w:r w:rsidR="005F0B89" w:rsidRPr="00617B87">
        <w:rPr>
          <w:rFonts w:ascii="黑体" w:eastAsia="黑体" w:hAnsi="黑体"/>
          <w:sz w:val="24"/>
          <w:szCs w:val="24"/>
        </w:rPr>
        <w:t>-0</w:t>
      </w:r>
      <w:r w:rsidR="00B10E7E">
        <w:rPr>
          <w:rFonts w:ascii="黑体" w:eastAsia="黑体" w:hAnsi="黑体" w:hint="eastAsia"/>
          <w:sz w:val="24"/>
          <w:szCs w:val="24"/>
        </w:rPr>
        <w:t>4</w:t>
      </w:r>
      <w:bookmarkStart w:id="0" w:name="_GoBack"/>
      <w:bookmarkEnd w:id="0"/>
      <w:r w:rsidR="005F0B89" w:rsidRPr="00617B87">
        <w:rPr>
          <w:rFonts w:ascii="黑体" w:eastAsia="黑体" w:hAnsi="黑体"/>
          <w:sz w:val="24"/>
          <w:szCs w:val="24"/>
        </w:rPr>
        <w:t>-A</w:t>
      </w:r>
    </w:p>
    <w:tbl>
      <w:tblPr>
        <w:tblStyle w:val="a6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9"/>
        <w:gridCol w:w="425"/>
        <w:gridCol w:w="1642"/>
        <w:gridCol w:w="1240"/>
        <w:gridCol w:w="402"/>
        <w:gridCol w:w="954"/>
        <w:gridCol w:w="688"/>
        <w:gridCol w:w="353"/>
        <w:gridCol w:w="853"/>
        <w:gridCol w:w="436"/>
        <w:gridCol w:w="1651"/>
      </w:tblGrid>
      <w:tr w:rsidR="00FA0FBE" w:rsidRPr="00ED17ED" w:rsidTr="00C72918">
        <w:trPr>
          <w:trHeight w:hRule="exact" w:val="737"/>
        </w:trPr>
        <w:tc>
          <w:tcPr>
            <w:tcW w:w="3508" w:type="pct"/>
            <w:gridSpan w:val="8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A0FBE" w:rsidRPr="00141460" w:rsidRDefault="00FA0FBE" w:rsidP="003E463F">
            <w:pPr>
              <w:jc w:val="center"/>
              <w:rPr>
                <w:rFonts w:ascii="黑体" w:eastAsia="黑体" w:hAnsiTheme="minorEastAsia"/>
                <w:sz w:val="28"/>
                <w:szCs w:val="28"/>
              </w:rPr>
            </w:pPr>
            <w:r w:rsidRPr="00141460">
              <w:rPr>
                <w:rFonts w:ascii="黑体" w:eastAsia="黑体" w:hAnsiTheme="minorEastAsia" w:hint="eastAsia"/>
                <w:sz w:val="28"/>
                <w:szCs w:val="28"/>
              </w:rPr>
              <w:t>工具小批量使用情况反馈表</w:t>
            </w:r>
          </w:p>
        </w:tc>
        <w:tc>
          <w:tcPr>
            <w:tcW w:w="433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A0FBE" w:rsidRPr="00C72918" w:rsidRDefault="00FA0FBE" w:rsidP="003E463F">
            <w:pPr>
              <w:jc w:val="center"/>
              <w:rPr>
                <w:rFonts w:asciiTheme="minorEastAsia" w:hAnsiTheme="minorEastAsia"/>
                <w:sz w:val="28"/>
                <w:szCs w:val="28"/>
              </w:rPr>
            </w:pPr>
            <w:r w:rsidRPr="00C72918">
              <w:rPr>
                <w:rFonts w:asciiTheme="minorEastAsia" w:hAnsiTheme="minorEastAsia" w:hint="eastAsia"/>
                <w:sz w:val="28"/>
                <w:szCs w:val="28"/>
              </w:rPr>
              <w:t>编号</w:t>
            </w:r>
          </w:p>
        </w:tc>
        <w:tc>
          <w:tcPr>
            <w:tcW w:w="1060" w:type="pct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A0FBE" w:rsidRPr="002D4A34" w:rsidRDefault="00B85A48" w:rsidP="003E463F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0C6BD5">
              <w:rPr>
                <w:rFonts w:ascii="宋体" w:eastAsia="宋体" w:hAnsi="宋体" w:hint="eastAsia"/>
                <w:i/>
                <w:color w:val="0070C0"/>
                <w:sz w:val="18"/>
                <w:szCs w:val="18"/>
              </w:rPr>
              <w:t>（1）GJSY-XXXX-XX-XXX</w:t>
            </w:r>
          </w:p>
        </w:tc>
      </w:tr>
      <w:tr w:rsidR="00FA0FBE" w:rsidRPr="00ED17ED" w:rsidTr="00C72918">
        <w:trPr>
          <w:trHeight w:val="793"/>
        </w:trPr>
        <w:tc>
          <w:tcPr>
            <w:tcW w:w="614" w:type="pct"/>
            <w:tcBorders>
              <w:top w:val="single" w:sz="12" w:space="0" w:color="auto"/>
            </w:tcBorders>
            <w:vAlign w:val="center"/>
          </w:tcPr>
          <w:p w:rsidR="00FA0FBE" w:rsidRPr="00ED17ED" w:rsidRDefault="00FA0FBE" w:rsidP="003E463F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ED17ED">
              <w:rPr>
                <w:rFonts w:asciiTheme="minorEastAsia" w:hAnsiTheme="minorEastAsia" w:hint="eastAsia"/>
                <w:sz w:val="24"/>
                <w:szCs w:val="24"/>
              </w:rPr>
              <w:t>使用单位</w:t>
            </w:r>
          </w:p>
        </w:tc>
        <w:tc>
          <w:tcPr>
            <w:tcW w:w="1678" w:type="pct"/>
            <w:gridSpan w:val="3"/>
            <w:tcBorders>
              <w:top w:val="single" w:sz="12" w:space="0" w:color="auto"/>
            </w:tcBorders>
            <w:vAlign w:val="center"/>
          </w:tcPr>
          <w:p w:rsidR="00FA0FBE" w:rsidRPr="002D4A34" w:rsidRDefault="00225FBF" w:rsidP="00C72918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2D4A34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（2）</w:t>
            </w:r>
          </w:p>
        </w:tc>
        <w:tc>
          <w:tcPr>
            <w:tcW w:w="688" w:type="pct"/>
            <w:gridSpan w:val="2"/>
            <w:tcBorders>
              <w:top w:val="single" w:sz="12" w:space="0" w:color="auto"/>
            </w:tcBorders>
            <w:vAlign w:val="center"/>
          </w:tcPr>
          <w:p w:rsidR="00FA0FBE" w:rsidRPr="00ED17ED" w:rsidRDefault="00FA0FBE" w:rsidP="003E463F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ED17ED">
              <w:rPr>
                <w:rFonts w:asciiTheme="minorEastAsia" w:hAnsiTheme="minorEastAsia" w:hint="eastAsia"/>
                <w:sz w:val="24"/>
                <w:szCs w:val="24"/>
              </w:rPr>
              <w:t>工具名称</w:t>
            </w:r>
          </w:p>
        </w:tc>
        <w:tc>
          <w:tcPr>
            <w:tcW w:w="2021" w:type="pct"/>
            <w:gridSpan w:val="5"/>
            <w:tcBorders>
              <w:top w:val="single" w:sz="12" w:space="0" w:color="auto"/>
            </w:tcBorders>
            <w:vAlign w:val="center"/>
          </w:tcPr>
          <w:p w:rsidR="00FA0FBE" w:rsidRPr="002D4A34" w:rsidRDefault="00225FBF" w:rsidP="00C72918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2D4A34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（3）</w:t>
            </w:r>
          </w:p>
        </w:tc>
      </w:tr>
      <w:tr w:rsidR="00FA0FBE" w:rsidRPr="00ED17ED" w:rsidTr="00C72918">
        <w:trPr>
          <w:trHeight w:val="793"/>
        </w:trPr>
        <w:tc>
          <w:tcPr>
            <w:tcW w:w="614" w:type="pct"/>
            <w:vAlign w:val="center"/>
          </w:tcPr>
          <w:p w:rsidR="00FA0FBE" w:rsidRPr="00ED17ED" w:rsidRDefault="00FA0FBE" w:rsidP="003E463F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ED17ED">
              <w:rPr>
                <w:rFonts w:asciiTheme="minorEastAsia" w:hAnsiTheme="minorEastAsia" w:hint="eastAsia"/>
                <w:sz w:val="24"/>
                <w:szCs w:val="24"/>
              </w:rPr>
              <w:t>工具编码</w:t>
            </w:r>
          </w:p>
        </w:tc>
        <w:tc>
          <w:tcPr>
            <w:tcW w:w="1678" w:type="pct"/>
            <w:gridSpan w:val="3"/>
            <w:vAlign w:val="center"/>
          </w:tcPr>
          <w:p w:rsidR="00FA0FBE" w:rsidRPr="002D4A34" w:rsidRDefault="00225FBF" w:rsidP="00C72918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2D4A34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（4）</w:t>
            </w:r>
          </w:p>
        </w:tc>
        <w:tc>
          <w:tcPr>
            <w:tcW w:w="688" w:type="pct"/>
            <w:gridSpan w:val="2"/>
            <w:vAlign w:val="center"/>
          </w:tcPr>
          <w:p w:rsidR="00FA0FBE" w:rsidRPr="00ED17ED" w:rsidRDefault="00FA0FBE" w:rsidP="003E463F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ED17ED">
              <w:rPr>
                <w:rFonts w:asciiTheme="minorEastAsia" w:hAnsiTheme="minorEastAsia" w:hint="eastAsia"/>
                <w:sz w:val="24"/>
                <w:szCs w:val="24"/>
              </w:rPr>
              <w:t>工具规格</w:t>
            </w:r>
          </w:p>
        </w:tc>
        <w:tc>
          <w:tcPr>
            <w:tcW w:w="2021" w:type="pct"/>
            <w:gridSpan w:val="5"/>
            <w:vAlign w:val="center"/>
          </w:tcPr>
          <w:p w:rsidR="00FA0FBE" w:rsidRPr="002D4A34" w:rsidRDefault="00225FBF" w:rsidP="00C72918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2D4A34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（5）</w:t>
            </w:r>
          </w:p>
        </w:tc>
      </w:tr>
      <w:tr w:rsidR="00FA0FBE" w:rsidRPr="00ED17ED" w:rsidTr="00C72918">
        <w:trPr>
          <w:trHeight w:val="793"/>
        </w:trPr>
        <w:tc>
          <w:tcPr>
            <w:tcW w:w="614" w:type="pct"/>
            <w:vAlign w:val="center"/>
          </w:tcPr>
          <w:p w:rsidR="00FA0FBE" w:rsidRPr="00ED17ED" w:rsidRDefault="00FA0FBE" w:rsidP="003E463F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ED17ED">
              <w:rPr>
                <w:rFonts w:asciiTheme="minorEastAsia" w:hAnsiTheme="minorEastAsia" w:hint="eastAsia"/>
                <w:sz w:val="24"/>
                <w:szCs w:val="24"/>
              </w:rPr>
              <w:t>工具品牌</w:t>
            </w:r>
          </w:p>
        </w:tc>
        <w:tc>
          <w:tcPr>
            <w:tcW w:w="1678" w:type="pct"/>
            <w:gridSpan w:val="3"/>
            <w:vAlign w:val="center"/>
          </w:tcPr>
          <w:p w:rsidR="00FA0FBE" w:rsidRPr="002D4A34" w:rsidRDefault="00225FBF" w:rsidP="00C72918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2D4A34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（6）</w:t>
            </w:r>
          </w:p>
        </w:tc>
        <w:tc>
          <w:tcPr>
            <w:tcW w:w="688" w:type="pct"/>
            <w:gridSpan w:val="2"/>
            <w:vAlign w:val="center"/>
          </w:tcPr>
          <w:p w:rsidR="00FA0FBE" w:rsidRPr="00ED17ED" w:rsidRDefault="00FA0FBE" w:rsidP="003E463F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ED17ED">
              <w:rPr>
                <w:rFonts w:asciiTheme="minorEastAsia" w:hAnsiTheme="minorEastAsia" w:hint="eastAsia"/>
                <w:sz w:val="24"/>
                <w:szCs w:val="24"/>
              </w:rPr>
              <w:t>到货日期</w:t>
            </w:r>
          </w:p>
        </w:tc>
        <w:tc>
          <w:tcPr>
            <w:tcW w:w="2021" w:type="pct"/>
            <w:gridSpan w:val="5"/>
            <w:vAlign w:val="center"/>
          </w:tcPr>
          <w:p w:rsidR="00FA0FBE" w:rsidRPr="002D4A34" w:rsidRDefault="00225FBF" w:rsidP="00C72918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2D4A34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（7）</w:t>
            </w:r>
          </w:p>
        </w:tc>
      </w:tr>
      <w:tr w:rsidR="00FA0FBE" w:rsidRPr="00ED17ED" w:rsidTr="003E463F">
        <w:trPr>
          <w:trHeight w:val="793"/>
        </w:trPr>
        <w:tc>
          <w:tcPr>
            <w:tcW w:w="5000" w:type="pct"/>
            <w:gridSpan w:val="11"/>
            <w:vAlign w:val="center"/>
          </w:tcPr>
          <w:p w:rsidR="00FA0FBE" w:rsidRPr="00ED17ED" w:rsidRDefault="00FA0FBE" w:rsidP="00C72918">
            <w:pPr>
              <w:rPr>
                <w:rFonts w:asciiTheme="minorEastAsia" w:hAnsiTheme="minorEastAsia"/>
                <w:sz w:val="24"/>
                <w:szCs w:val="24"/>
              </w:rPr>
            </w:pPr>
            <w:r w:rsidRPr="00ED17ED">
              <w:rPr>
                <w:rFonts w:asciiTheme="minorEastAsia" w:hAnsiTheme="minorEastAsia" w:hint="eastAsia"/>
                <w:sz w:val="24"/>
                <w:szCs w:val="24"/>
              </w:rPr>
              <w:t>被加工零件材料状态：</w:t>
            </w:r>
            <w:r w:rsidR="00225FBF" w:rsidRPr="002D4A34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（8）</w:t>
            </w:r>
          </w:p>
        </w:tc>
      </w:tr>
      <w:tr w:rsidR="00FA0FBE" w:rsidRPr="00ED17ED" w:rsidTr="003E463F">
        <w:trPr>
          <w:trHeight w:val="4384"/>
        </w:trPr>
        <w:tc>
          <w:tcPr>
            <w:tcW w:w="5000" w:type="pct"/>
            <w:gridSpan w:val="11"/>
          </w:tcPr>
          <w:p w:rsidR="00C72918" w:rsidRDefault="00FA0FBE" w:rsidP="003E463F">
            <w:pPr>
              <w:rPr>
                <w:rFonts w:asciiTheme="minorEastAsia" w:hAnsiTheme="minorEastAsia"/>
                <w:sz w:val="24"/>
                <w:szCs w:val="24"/>
              </w:rPr>
            </w:pPr>
            <w:r w:rsidRPr="00ED17ED">
              <w:rPr>
                <w:rFonts w:asciiTheme="minorEastAsia" w:hAnsiTheme="minorEastAsia" w:hint="eastAsia"/>
                <w:sz w:val="24"/>
                <w:szCs w:val="24"/>
              </w:rPr>
              <w:t>工具使用情况描述（</w:t>
            </w:r>
            <w:r w:rsidR="000A519D" w:rsidRPr="00ED17ED">
              <w:rPr>
                <w:rFonts w:asciiTheme="minorEastAsia" w:hAnsiTheme="minorEastAsia" w:hint="eastAsia"/>
                <w:sz w:val="24"/>
                <w:szCs w:val="24"/>
              </w:rPr>
              <w:t>由工艺人员填写</w:t>
            </w:r>
            <w:r w:rsidRPr="00ED17ED">
              <w:rPr>
                <w:rFonts w:asciiTheme="minorEastAsia" w:hAnsiTheme="minorEastAsia" w:hint="eastAsia"/>
                <w:sz w:val="24"/>
                <w:szCs w:val="24"/>
              </w:rPr>
              <w:t>）：</w:t>
            </w:r>
          </w:p>
          <w:p w:rsidR="00FA0FBE" w:rsidRPr="00ED17ED" w:rsidRDefault="00225FBF" w:rsidP="00C72918">
            <w:pPr>
              <w:rPr>
                <w:rFonts w:asciiTheme="minorEastAsia" w:hAnsiTheme="minorEastAsia"/>
                <w:sz w:val="24"/>
                <w:szCs w:val="24"/>
              </w:rPr>
            </w:pPr>
            <w:r w:rsidRPr="002D4A34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（9）</w:t>
            </w:r>
            <w:r w:rsidR="00481DF5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经现场实际使用，使用</w:t>
            </w:r>
            <w:r w:rsidR="00537058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工具钻制孔五十个</w:t>
            </w:r>
            <w:r w:rsidR="00C72918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……</w:t>
            </w:r>
          </w:p>
        </w:tc>
      </w:tr>
      <w:tr w:rsidR="00FA0FBE" w:rsidRPr="00ED17ED" w:rsidTr="003E463F">
        <w:trPr>
          <w:trHeight w:val="4384"/>
        </w:trPr>
        <w:tc>
          <w:tcPr>
            <w:tcW w:w="5000" w:type="pct"/>
            <w:gridSpan w:val="11"/>
          </w:tcPr>
          <w:p w:rsidR="00C72918" w:rsidRDefault="00FA0FBE" w:rsidP="003E463F">
            <w:pPr>
              <w:rPr>
                <w:rFonts w:asciiTheme="minorEastAsia" w:hAnsiTheme="minorEastAsia"/>
                <w:sz w:val="24"/>
                <w:szCs w:val="24"/>
              </w:rPr>
            </w:pPr>
            <w:r w:rsidRPr="00ED17ED">
              <w:rPr>
                <w:rFonts w:asciiTheme="minorEastAsia" w:hAnsiTheme="minorEastAsia" w:hint="eastAsia"/>
                <w:sz w:val="24"/>
                <w:szCs w:val="24"/>
              </w:rPr>
              <w:t>零件加工质量描述（由</w:t>
            </w:r>
            <w:r w:rsidR="000A519D">
              <w:rPr>
                <w:rFonts w:asciiTheme="minorEastAsia" w:hAnsiTheme="minorEastAsia" w:hint="eastAsia"/>
                <w:sz w:val="24"/>
                <w:szCs w:val="24"/>
              </w:rPr>
              <w:t>检验人员</w:t>
            </w:r>
            <w:r w:rsidRPr="00ED17ED">
              <w:rPr>
                <w:rFonts w:asciiTheme="minorEastAsia" w:hAnsiTheme="minorEastAsia" w:hint="eastAsia"/>
                <w:sz w:val="24"/>
                <w:szCs w:val="24"/>
              </w:rPr>
              <w:t>填写）：</w:t>
            </w:r>
          </w:p>
          <w:p w:rsidR="00FA0FBE" w:rsidRPr="00ED17ED" w:rsidRDefault="00225FBF" w:rsidP="003E463F">
            <w:pPr>
              <w:rPr>
                <w:rFonts w:asciiTheme="minorEastAsia" w:hAnsiTheme="minorEastAsia"/>
                <w:sz w:val="24"/>
                <w:szCs w:val="24"/>
              </w:rPr>
            </w:pPr>
            <w:r w:rsidRPr="002D4A34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（10）</w:t>
            </w:r>
            <w:r w:rsidR="00537058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实用工具钻制孔50个，孔质量</w:t>
            </w:r>
            <w:r w:rsidR="00C72918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……</w:t>
            </w:r>
          </w:p>
        </w:tc>
      </w:tr>
      <w:tr w:rsidR="00FA0FBE" w:rsidRPr="00ED17ED" w:rsidTr="00C72918">
        <w:trPr>
          <w:trHeight w:val="936"/>
        </w:trPr>
        <w:tc>
          <w:tcPr>
            <w:tcW w:w="830" w:type="pct"/>
            <w:gridSpan w:val="2"/>
            <w:vAlign w:val="center"/>
          </w:tcPr>
          <w:p w:rsidR="000A519D" w:rsidRDefault="000A519D" w:rsidP="003E463F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使用单位</w:t>
            </w:r>
          </w:p>
          <w:p w:rsidR="00FA0FBE" w:rsidRPr="00ED17ED" w:rsidRDefault="000A519D" w:rsidP="003E463F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ED17ED">
              <w:rPr>
                <w:rFonts w:asciiTheme="minorEastAsia" w:hAnsiTheme="minorEastAsia" w:hint="eastAsia"/>
                <w:sz w:val="24"/>
                <w:szCs w:val="24"/>
              </w:rPr>
              <w:t>工艺员</w:t>
            </w:r>
          </w:p>
        </w:tc>
        <w:tc>
          <w:tcPr>
            <w:tcW w:w="833" w:type="pct"/>
            <w:vAlign w:val="center"/>
          </w:tcPr>
          <w:p w:rsidR="00FA0FBE" w:rsidRPr="002D4A34" w:rsidRDefault="00225FBF" w:rsidP="00C72918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2D4A34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（11）</w:t>
            </w:r>
          </w:p>
        </w:tc>
        <w:tc>
          <w:tcPr>
            <w:tcW w:w="833" w:type="pct"/>
            <w:gridSpan w:val="2"/>
            <w:vAlign w:val="center"/>
          </w:tcPr>
          <w:p w:rsidR="000A519D" w:rsidRDefault="000A519D" w:rsidP="003E463F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使用单位</w:t>
            </w:r>
          </w:p>
          <w:p w:rsidR="00FA0FBE" w:rsidRPr="00ED17ED" w:rsidRDefault="000A519D" w:rsidP="003E463F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检验员</w:t>
            </w:r>
          </w:p>
        </w:tc>
        <w:tc>
          <w:tcPr>
            <w:tcW w:w="833" w:type="pct"/>
            <w:gridSpan w:val="2"/>
            <w:vAlign w:val="center"/>
          </w:tcPr>
          <w:p w:rsidR="00FA0FBE" w:rsidRPr="002D4A34" w:rsidRDefault="00225FBF" w:rsidP="00C72918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2D4A34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（12）</w:t>
            </w:r>
          </w:p>
        </w:tc>
        <w:tc>
          <w:tcPr>
            <w:tcW w:w="833" w:type="pct"/>
            <w:gridSpan w:val="3"/>
            <w:vAlign w:val="center"/>
          </w:tcPr>
          <w:p w:rsidR="000A519D" w:rsidRDefault="00FA0FBE" w:rsidP="003E463F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使用单位</w:t>
            </w:r>
          </w:p>
          <w:p w:rsidR="00FA0FBE" w:rsidRPr="00ED17ED" w:rsidRDefault="00FA0FBE" w:rsidP="003E463F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技术厂长</w:t>
            </w:r>
          </w:p>
        </w:tc>
        <w:tc>
          <w:tcPr>
            <w:tcW w:w="838" w:type="pct"/>
            <w:vAlign w:val="center"/>
          </w:tcPr>
          <w:p w:rsidR="00FA0FBE" w:rsidRPr="002D4A34" w:rsidRDefault="00225FBF" w:rsidP="00C72918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2D4A34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（13）</w:t>
            </w:r>
          </w:p>
        </w:tc>
      </w:tr>
      <w:tr w:rsidR="00FA0FBE" w:rsidRPr="00ED17ED" w:rsidTr="00C72918">
        <w:trPr>
          <w:trHeight w:val="936"/>
        </w:trPr>
        <w:tc>
          <w:tcPr>
            <w:tcW w:w="830" w:type="pct"/>
            <w:gridSpan w:val="2"/>
            <w:vAlign w:val="center"/>
          </w:tcPr>
          <w:p w:rsidR="00FA0FBE" w:rsidRPr="00ED17ED" w:rsidRDefault="00FA0FBE" w:rsidP="003E463F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工装设计室设计员</w:t>
            </w:r>
          </w:p>
        </w:tc>
        <w:tc>
          <w:tcPr>
            <w:tcW w:w="833" w:type="pct"/>
            <w:vAlign w:val="center"/>
          </w:tcPr>
          <w:p w:rsidR="00FA0FBE" w:rsidRPr="002D4A34" w:rsidRDefault="00225FBF" w:rsidP="00C72918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2D4A34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（14）</w:t>
            </w:r>
          </w:p>
        </w:tc>
        <w:tc>
          <w:tcPr>
            <w:tcW w:w="833" w:type="pct"/>
            <w:gridSpan w:val="2"/>
            <w:vAlign w:val="center"/>
          </w:tcPr>
          <w:p w:rsidR="00FA0FBE" w:rsidRPr="00F31AAC" w:rsidRDefault="00FA0FBE" w:rsidP="003E463F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工装设计室主管</w:t>
            </w:r>
          </w:p>
        </w:tc>
        <w:tc>
          <w:tcPr>
            <w:tcW w:w="833" w:type="pct"/>
            <w:gridSpan w:val="2"/>
            <w:vAlign w:val="center"/>
          </w:tcPr>
          <w:p w:rsidR="00FA0FBE" w:rsidRPr="002D4A34" w:rsidRDefault="00225FBF" w:rsidP="00C72918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2D4A34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（15）</w:t>
            </w:r>
          </w:p>
        </w:tc>
        <w:tc>
          <w:tcPr>
            <w:tcW w:w="833" w:type="pct"/>
            <w:gridSpan w:val="3"/>
            <w:vAlign w:val="center"/>
          </w:tcPr>
          <w:p w:rsidR="00FA0FBE" w:rsidRPr="00ED17ED" w:rsidRDefault="00FA0FBE" w:rsidP="003E463F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工装设计室主任</w:t>
            </w:r>
          </w:p>
        </w:tc>
        <w:tc>
          <w:tcPr>
            <w:tcW w:w="838" w:type="pct"/>
            <w:vAlign w:val="center"/>
          </w:tcPr>
          <w:p w:rsidR="00FA0FBE" w:rsidRPr="002D4A34" w:rsidRDefault="00225FBF" w:rsidP="00C72918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2D4A34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（16）</w:t>
            </w:r>
          </w:p>
        </w:tc>
      </w:tr>
    </w:tbl>
    <w:p w:rsidR="00FA0FBE" w:rsidRDefault="00FA0FBE" w:rsidP="008841C0">
      <w:pPr>
        <w:jc w:val="left"/>
        <w:rPr>
          <w:rFonts w:asciiTheme="minorEastAsia" w:hAnsiTheme="minorEastAsia"/>
          <w:sz w:val="24"/>
          <w:szCs w:val="24"/>
        </w:rPr>
      </w:pPr>
    </w:p>
    <w:p w:rsidR="00FA0FBE" w:rsidRPr="00B01AB2" w:rsidRDefault="00FA0FBE" w:rsidP="00FA0FBE">
      <w:pPr>
        <w:spacing w:line="440" w:lineRule="exact"/>
        <w:jc w:val="left"/>
        <w:rPr>
          <w:rFonts w:ascii="黑体" w:eastAsia="黑体" w:hAnsi="黑体"/>
          <w:sz w:val="28"/>
          <w:szCs w:val="28"/>
        </w:rPr>
      </w:pPr>
      <w:r w:rsidRPr="00B01AB2">
        <w:rPr>
          <w:rFonts w:ascii="黑体" w:eastAsia="黑体" w:hAnsi="黑体" w:hint="eastAsia"/>
          <w:sz w:val="28"/>
          <w:szCs w:val="28"/>
        </w:rPr>
        <w:lastRenderedPageBreak/>
        <w:t>填表说明：</w:t>
      </w:r>
    </w:p>
    <w:p w:rsidR="00FA0FBE" w:rsidRPr="005D2AD8" w:rsidRDefault="00FA0FBE" w:rsidP="00FA0FBE">
      <w:pPr>
        <w:spacing w:line="440" w:lineRule="exact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</w:t>
      </w:r>
      <w:r w:rsidR="008268DA">
        <w:rPr>
          <w:rFonts w:ascii="宋体" w:eastAsia="宋体" w:hAnsi="Times New Roman" w:cs="Times New Roman" w:hint="eastAsia"/>
          <w:sz w:val="28"/>
          <w:szCs w:val="20"/>
        </w:rPr>
        <w:t>1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）-（</w:t>
      </w:r>
      <w:r w:rsidR="009E6559">
        <w:rPr>
          <w:rFonts w:ascii="宋体" w:eastAsia="宋体" w:hAnsi="Times New Roman" w:cs="Times New Roman" w:hint="eastAsia"/>
          <w:sz w:val="28"/>
          <w:szCs w:val="20"/>
        </w:rPr>
        <w:t>8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）由</w:t>
      </w:r>
      <w:r w:rsidR="009E6559">
        <w:rPr>
          <w:rFonts w:ascii="宋体" w:eastAsia="宋体" w:hAnsi="Times New Roman" w:cs="Times New Roman" w:hint="eastAsia"/>
          <w:sz w:val="28"/>
          <w:szCs w:val="20"/>
        </w:rPr>
        <w:t>申请单位</w:t>
      </w:r>
      <w:r w:rsidR="00C72918">
        <w:rPr>
          <w:rFonts w:ascii="宋体" w:eastAsia="宋体" w:hAnsi="Times New Roman" w:cs="Times New Roman" w:hint="eastAsia"/>
          <w:sz w:val="28"/>
          <w:szCs w:val="20"/>
        </w:rPr>
        <w:t>工艺员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 w:rsidR="00EE4ED5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FA0FBE" w:rsidRPr="005D2AD8" w:rsidRDefault="00FA0FBE" w:rsidP="00FA0FBE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（1</w:t>
      </w:r>
      <w:r w:rsidR="0020692D">
        <w:rPr>
          <w:rFonts w:ascii="宋体" w:eastAsia="宋体" w:hAnsi="Times New Roman" w:cs="Times New Roman" w:hint="eastAsia"/>
          <w:sz w:val="28"/>
          <w:szCs w:val="20"/>
        </w:rPr>
        <w:t>）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>
        <w:rPr>
          <w:rFonts w:ascii="宋体" w:eastAsia="宋体" w:hAnsi="Times New Roman" w:cs="Times New Roman" w:hint="eastAsia"/>
          <w:sz w:val="28"/>
          <w:szCs w:val="20"/>
        </w:rPr>
        <w:t>表格编号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FA0FBE" w:rsidRPr="005D2AD8" w:rsidRDefault="00FA0FBE" w:rsidP="00FA0FBE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（2</w:t>
      </w:r>
      <w:r w:rsidR="0020692D">
        <w:rPr>
          <w:rFonts w:ascii="宋体" w:eastAsia="宋体" w:hAnsi="Times New Roman" w:cs="Times New Roman" w:hint="eastAsia"/>
          <w:sz w:val="28"/>
          <w:szCs w:val="20"/>
        </w:rPr>
        <w:t>）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 w:rsidR="009E6559">
        <w:rPr>
          <w:rFonts w:ascii="宋体" w:eastAsia="宋体" w:hAnsi="Times New Roman" w:cs="Times New Roman" w:hint="eastAsia"/>
          <w:sz w:val="28"/>
          <w:szCs w:val="20"/>
        </w:rPr>
        <w:t>使用</w:t>
      </w:r>
      <w:r>
        <w:rPr>
          <w:rFonts w:ascii="宋体" w:eastAsia="宋体" w:hAnsi="Times New Roman" w:cs="Times New Roman" w:hint="eastAsia"/>
          <w:sz w:val="28"/>
          <w:szCs w:val="20"/>
        </w:rPr>
        <w:t>单位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FA0FBE" w:rsidRPr="005D2AD8" w:rsidRDefault="00FA0FBE" w:rsidP="00FA0FBE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（3</w:t>
      </w:r>
      <w:r w:rsidR="0020692D">
        <w:rPr>
          <w:rFonts w:ascii="宋体" w:eastAsia="宋体" w:hAnsi="Times New Roman" w:cs="Times New Roman" w:hint="eastAsia"/>
          <w:sz w:val="28"/>
          <w:szCs w:val="20"/>
        </w:rPr>
        <w:t>）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>
        <w:rPr>
          <w:rFonts w:ascii="宋体" w:eastAsia="宋体" w:hAnsi="Times New Roman" w:cs="Times New Roman" w:hint="eastAsia"/>
          <w:sz w:val="28"/>
          <w:szCs w:val="20"/>
        </w:rPr>
        <w:t>工具名称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FA0FBE" w:rsidRPr="005D2AD8" w:rsidRDefault="00FA0FBE" w:rsidP="00FA0FBE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（4</w:t>
      </w:r>
      <w:r w:rsidR="0020692D">
        <w:rPr>
          <w:rFonts w:ascii="宋体" w:eastAsia="宋体" w:hAnsi="Times New Roman" w:cs="Times New Roman" w:hint="eastAsia"/>
          <w:sz w:val="28"/>
          <w:szCs w:val="20"/>
        </w:rPr>
        <w:t>）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 w:rsidR="009E6559">
        <w:rPr>
          <w:rFonts w:ascii="宋体" w:eastAsia="宋体" w:hAnsi="Times New Roman" w:cs="Times New Roman" w:hint="eastAsia"/>
          <w:sz w:val="28"/>
          <w:szCs w:val="20"/>
        </w:rPr>
        <w:t>工具编码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FA0FBE" w:rsidRPr="005D2AD8" w:rsidRDefault="00FA0FBE" w:rsidP="00FA0FBE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（5</w:t>
      </w:r>
      <w:r w:rsidR="0020692D">
        <w:rPr>
          <w:rFonts w:ascii="宋体" w:eastAsia="宋体" w:hAnsi="Times New Roman" w:cs="Times New Roman" w:hint="eastAsia"/>
          <w:sz w:val="28"/>
          <w:szCs w:val="20"/>
        </w:rPr>
        <w:t>）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>
        <w:rPr>
          <w:rFonts w:ascii="宋体" w:eastAsia="宋体" w:hAnsi="Times New Roman" w:cs="Times New Roman" w:hint="eastAsia"/>
          <w:sz w:val="28"/>
          <w:szCs w:val="20"/>
        </w:rPr>
        <w:t>工具规格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FA0FBE" w:rsidRPr="005D2AD8" w:rsidRDefault="00FA0FBE" w:rsidP="00FA0FBE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（6</w:t>
      </w:r>
      <w:r w:rsidR="0020692D">
        <w:rPr>
          <w:rFonts w:ascii="宋体" w:eastAsia="宋体" w:hAnsi="Times New Roman" w:cs="Times New Roman" w:hint="eastAsia"/>
          <w:sz w:val="28"/>
          <w:szCs w:val="20"/>
        </w:rPr>
        <w:t>）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>
        <w:rPr>
          <w:rFonts w:ascii="宋体" w:eastAsia="宋体" w:hAnsi="Times New Roman" w:cs="Times New Roman" w:hint="eastAsia"/>
          <w:sz w:val="28"/>
          <w:szCs w:val="20"/>
        </w:rPr>
        <w:t>工具品牌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FA0FBE" w:rsidRPr="005D2AD8" w:rsidRDefault="00FA0FBE" w:rsidP="00FA0FBE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（7</w:t>
      </w:r>
      <w:r w:rsidR="0020692D">
        <w:rPr>
          <w:rFonts w:ascii="宋体" w:eastAsia="宋体" w:hAnsi="Times New Roman" w:cs="Times New Roman" w:hint="eastAsia"/>
          <w:sz w:val="28"/>
          <w:szCs w:val="20"/>
        </w:rPr>
        <w:t>）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 w:rsidR="009E6559">
        <w:rPr>
          <w:rFonts w:ascii="宋体" w:eastAsia="宋体" w:hAnsi="Times New Roman" w:cs="Times New Roman" w:hint="eastAsia"/>
          <w:sz w:val="28"/>
          <w:szCs w:val="20"/>
        </w:rPr>
        <w:t>到货日期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FA0FBE" w:rsidRPr="005D2AD8" w:rsidRDefault="00FA0FBE" w:rsidP="00FA0FBE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（8</w:t>
      </w:r>
      <w:r w:rsidR="0020692D">
        <w:rPr>
          <w:rFonts w:ascii="宋体" w:eastAsia="宋体" w:hAnsi="Times New Roman" w:cs="Times New Roman" w:hint="eastAsia"/>
          <w:sz w:val="28"/>
          <w:szCs w:val="20"/>
        </w:rPr>
        <w:t>）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 w:rsidR="009E6559">
        <w:rPr>
          <w:rFonts w:ascii="宋体" w:eastAsia="宋体" w:hAnsi="Times New Roman" w:cs="Times New Roman" w:hint="eastAsia"/>
          <w:sz w:val="28"/>
          <w:szCs w:val="20"/>
        </w:rPr>
        <w:t>被加工零件材料状态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FA0FBE" w:rsidRPr="005D2AD8" w:rsidRDefault="00FA0FBE" w:rsidP="00FA0FBE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（9</w:t>
      </w:r>
      <w:r w:rsidR="0020692D">
        <w:rPr>
          <w:rFonts w:ascii="宋体" w:eastAsia="宋体" w:hAnsi="Times New Roman" w:cs="Times New Roman" w:hint="eastAsia"/>
          <w:sz w:val="28"/>
          <w:szCs w:val="20"/>
        </w:rPr>
        <w:t>）</w:t>
      </w:r>
      <w:r w:rsidR="000A519D">
        <w:rPr>
          <w:rFonts w:ascii="宋体" w:eastAsia="宋体" w:hAnsi="Times New Roman" w:cs="Times New Roman" w:hint="eastAsia"/>
          <w:sz w:val="28"/>
          <w:szCs w:val="20"/>
        </w:rPr>
        <w:t>工艺人员填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写</w:t>
      </w:r>
      <w:r w:rsidR="009E6559">
        <w:rPr>
          <w:rFonts w:ascii="宋体" w:eastAsia="宋体" w:hAnsi="Times New Roman" w:cs="Times New Roman" w:hint="eastAsia"/>
          <w:sz w:val="28"/>
          <w:szCs w:val="20"/>
        </w:rPr>
        <w:t>工具使用情况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FA0FBE" w:rsidRDefault="00FA0FBE" w:rsidP="00FA0FBE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（10</w:t>
      </w:r>
      <w:r w:rsidR="0020692D">
        <w:rPr>
          <w:rFonts w:ascii="宋体" w:eastAsia="宋体" w:hAnsi="Times New Roman" w:cs="Times New Roman" w:hint="eastAsia"/>
          <w:sz w:val="28"/>
          <w:szCs w:val="20"/>
        </w:rPr>
        <w:t>）</w:t>
      </w:r>
      <w:r w:rsidR="000A519D">
        <w:rPr>
          <w:rFonts w:ascii="宋体" w:eastAsia="宋体" w:hAnsi="Times New Roman" w:cs="Times New Roman" w:hint="eastAsia"/>
          <w:sz w:val="28"/>
          <w:szCs w:val="20"/>
        </w:rPr>
        <w:t>检验</w:t>
      </w:r>
      <w:r w:rsidR="009E6559">
        <w:rPr>
          <w:rFonts w:ascii="宋体" w:eastAsia="宋体" w:hAnsi="Times New Roman" w:cs="Times New Roman" w:hint="eastAsia"/>
          <w:sz w:val="28"/>
          <w:szCs w:val="20"/>
        </w:rPr>
        <w:t>人员填写零件加工质量描述</w:t>
      </w:r>
      <w:r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FA0FBE" w:rsidRPr="005D2AD8" w:rsidRDefault="00FA0FBE" w:rsidP="00FA0FBE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>
        <w:rPr>
          <w:rFonts w:ascii="宋体" w:eastAsia="宋体" w:hAnsi="Times New Roman" w:cs="Times New Roman" w:hint="eastAsia"/>
          <w:sz w:val="28"/>
          <w:szCs w:val="20"/>
        </w:rPr>
        <w:t>（11</w:t>
      </w:r>
      <w:r w:rsidR="0020692D">
        <w:rPr>
          <w:rFonts w:ascii="宋体" w:eastAsia="宋体" w:hAnsi="Times New Roman" w:cs="Times New Roman" w:hint="eastAsia"/>
          <w:sz w:val="28"/>
          <w:szCs w:val="20"/>
        </w:rPr>
        <w:t>）</w:t>
      </w:r>
      <w:r w:rsidR="000A519D">
        <w:rPr>
          <w:rFonts w:ascii="宋体" w:eastAsia="宋体" w:hAnsi="Times New Roman" w:cs="Times New Roman" w:hint="eastAsia"/>
          <w:sz w:val="28"/>
          <w:szCs w:val="20"/>
        </w:rPr>
        <w:t>工艺员</w:t>
      </w:r>
      <w:r w:rsidR="009E6559">
        <w:rPr>
          <w:rFonts w:ascii="宋体" w:eastAsia="宋体" w:hAnsi="Times New Roman" w:cs="Times New Roman" w:hint="eastAsia"/>
          <w:sz w:val="28"/>
          <w:szCs w:val="20"/>
        </w:rPr>
        <w:t>签字并注明日期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FA0FBE" w:rsidRPr="005D2AD8" w:rsidRDefault="00FA0FBE" w:rsidP="00FA0FBE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</w:t>
      </w:r>
      <w:r>
        <w:rPr>
          <w:rFonts w:ascii="宋体" w:eastAsia="宋体" w:hAnsi="Times New Roman" w:cs="Times New Roman" w:hint="eastAsia"/>
          <w:sz w:val="28"/>
          <w:szCs w:val="20"/>
        </w:rPr>
        <w:t>12</w:t>
      </w:r>
      <w:r w:rsidR="0020692D">
        <w:rPr>
          <w:rFonts w:ascii="宋体" w:eastAsia="宋体" w:hAnsi="Times New Roman" w:cs="Times New Roman" w:hint="eastAsia"/>
          <w:sz w:val="28"/>
          <w:szCs w:val="20"/>
        </w:rPr>
        <w:t>）</w:t>
      </w:r>
      <w:r w:rsidR="000A519D">
        <w:rPr>
          <w:rFonts w:ascii="宋体" w:eastAsia="宋体" w:hAnsi="Times New Roman" w:cs="Times New Roman" w:hint="eastAsia"/>
          <w:sz w:val="28"/>
          <w:szCs w:val="20"/>
        </w:rPr>
        <w:t>检验员</w:t>
      </w:r>
      <w:r w:rsidR="009E6559">
        <w:rPr>
          <w:rFonts w:ascii="宋体" w:eastAsia="宋体" w:hAnsi="Times New Roman" w:cs="Times New Roman" w:hint="eastAsia"/>
          <w:sz w:val="28"/>
          <w:szCs w:val="20"/>
        </w:rPr>
        <w:t>签字并注明日期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FA0FBE" w:rsidRPr="005D2AD8" w:rsidRDefault="00FA0FBE" w:rsidP="00FA0FBE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</w:t>
      </w:r>
      <w:r>
        <w:rPr>
          <w:rFonts w:ascii="宋体" w:eastAsia="宋体" w:hAnsi="Times New Roman" w:cs="Times New Roman" w:hint="eastAsia"/>
          <w:sz w:val="28"/>
          <w:szCs w:val="20"/>
        </w:rPr>
        <w:t>13</w:t>
      </w:r>
      <w:r w:rsidR="0020692D">
        <w:rPr>
          <w:rFonts w:ascii="宋体" w:eastAsia="宋体" w:hAnsi="Times New Roman" w:cs="Times New Roman" w:hint="eastAsia"/>
          <w:sz w:val="28"/>
          <w:szCs w:val="20"/>
        </w:rPr>
        <w:t>）</w:t>
      </w:r>
      <w:r w:rsidR="000A519D">
        <w:rPr>
          <w:rFonts w:ascii="宋体" w:eastAsia="宋体" w:hAnsi="Times New Roman" w:cs="Times New Roman" w:hint="eastAsia"/>
          <w:sz w:val="28"/>
          <w:szCs w:val="20"/>
        </w:rPr>
        <w:t>使用单位技术厂长校对</w:t>
      </w:r>
      <w:r w:rsidR="009E6559">
        <w:rPr>
          <w:rFonts w:ascii="宋体" w:eastAsia="宋体" w:hAnsi="Times New Roman" w:cs="Times New Roman" w:hint="eastAsia"/>
          <w:sz w:val="28"/>
          <w:szCs w:val="20"/>
        </w:rPr>
        <w:t>并注明日期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FA0FBE" w:rsidRDefault="00FA0FBE" w:rsidP="00FA0FBE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</w:t>
      </w:r>
      <w:r>
        <w:rPr>
          <w:rFonts w:ascii="宋体" w:eastAsia="宋体" w:hAnsi="Times New Roman" w:cs="Times New Roman" w:hint="eastAsia"/>
          <w:sz w:val="28"/>
          <w:szCs w:val="20"/>
        </w:rPr>
        <w:t>14</w:t>
      </w:r>
      <w:r w:rsidR="0020692D">
        <w:rPr>
          <w:rFonts w:ascii="宋体" w:eastAsia="宋体" w:hAnsi="Times New Roman" w:cs="Times New Roman" w:hint="eastAsia"/>
          <w:sz w:val="28"/>
          <w:szCs w:val="20"/>
        </w:rPr>
        <w:t>）</w:t>
      </w:r>
      <w:r>
        <w:rPr>
          <w:rFonts w:ascii="宋体" w:eastAsia="宋体" w:hAnsi="Times New Roman" w:cs="Times New Roman" w:hint="eastAsia"/>
          <w:sz w:val="28"/>
          <w:szCs w:val="20"/>
        </w:rPr>
        <w:t>工装设计室设计员</w:t>
      </w:r>
      <w:r w:rsidR="000A519D">
        <w:rPr>
          <w:rFonts w:ascii="宋体" w:eastAsia="宋体" w:hAnsi="Times New Roman" w:cs="Times New Roman" w:hint="eastAsia"/>
          <w:sz w:val="28"/>
          <w:szCs w:val="20"/>
        </w:rPr>
        <w:t>审核</w:t>
      </w:r>
      <w:r>
        <w:rPr>
          <w:rFonts w:ascii="宋体" w:eastAsia="宋体" w:hAnsi="Times New Roman" w:cs="Times New Roman" w:hint="eastAsia"/>
          <w:sz w:val="28"/>
          <w:szCs w:val="20"/>
        </w:rPr>
        <w:t>并注日期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FA0FBE" w:rsidRPr="005D2AD8" w:rsidRDefault="00FA0FBE" w:rsidP="00FA0FBE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>
        <w:rPr>
          <w:rFonts w:ascii="宋体" w:eastAsia="宋体" w:hAnsi="Times New Roman" w:cs="Times New Roman" w:hint="eastAsia"/>
          <w:sz w:val="28"/>
          <w:szCs w:val="20"/>
        </w:rPr>
        <w:t>（15）</w:t>
      </w:r>
      <w:r w:rsidR="009E6559">
        <w:rPr>
          <w:rFonts w:ascii="宋体" w:eastAsia="宋体" w:hAnsi="Times New Roman" w:cs="Times New Roman" w:hint="eastAsia"/>
          <w:sz w:val="28"/>
          <w:szCs w:val="20"/>
        </w:rPr>
        <w:t>工装设计室主管审校</w:t>
      </w:r>
      <w:r>
        <w:rPr>
          <w:rFonts w:ascii="宋体" w:eastAsia="宋体" w:hAnsi="Times New Roman" w:cs="Times New Roman" w:hint="eastAsia"/>
          <w:sz w:val="28"/>
          <w:szCs w:val="20"/>
        </w:rPr>
        <w:t>并注日期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9E6559" w:rsidRDefault="00FA0FBE" w:rsidP="009E6559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>
        <w:rPr>
          <w:rFonts w:ascii="宋体" w:eastAsia="宋体" w:hAnsi="Times New Roman" w:cs="Times New Roman" w:hint="eastAsia"/>
          <w:sz w:val="28"/>
          <w:szCs w:val="20"/>
        </w:rPr>
        <w:t>（16</w:t>
      </w:r>
      <w:r w:rsidR="0020692D">
        <w:rPr>
          <w:rFonts w:ascii="宋体" w:eastAsia="宋体" w:hAnsi="Times New Roman" w:cs="Times New Roman" w:hint="eastAsia"/>
          <w:sz w:val="28"/>
          <w:szCs w:val="20"/>
        </w:rPr>
        <w:t>）</w:t>
      </w:r>
      <w:r w:rsidR="009E6559">
        <w:rPr>
          <w:rFonts w:ascii="宋体" w:eastAsia="宋体" w:hAnsi="Times New Roman" w:cs="Times New Roman" w:hint="eastAsia"/>
          <w:sz w:val="28"/>
          <w:szCs w:val="20"/>
        </w:rPr>
        <w:t>工装设计室主任批准签字并注明日期。</w:t>
      </w:r>
    </w:p>
    <w:p w:rsidR="009E6559" w:rsidRDefault="009E6559" w:rsidP="009E6559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</w:p>
    <w:p w:rsidR="0014768C" w:rsidRPr="009E6559" w:rsidRDefault="003B66D2" w:rsidP="009E6559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>
        <w:rPr>
          <w:rFonts w:ascii="宋体" w:eastAsia="宋体" w:hAnsi="Times New Roman" w:cs="Times New Roman"/>
          <w:sz w:val="28"/>
          <w:szCs w:val="20"/>
        </w:rPr>
        <w:pict>
          <v:group id="_x0000_s1026" style="position:absolute;left:0;text-align:left;margin-left:225.55pt;margin-top:39.05pt;width:113.4pt;height:.1pt;z-index:-251658240;mso-position-horizontal-relative:page" coordorigin="4272,1437" coordsize="2268,2">
            <v:shape id="_x0000_s1027" style="position:absolute;left:4272;top:1437;width:2268;height:2" coordorigin="4272,1437" coordsize="2268,0" path="m4272,1437r2268,e" filled="f" strokeweight="1.5pt">
              <v:path arrowok="t"/>
            </v:shape>
            <w10:wrap anchorx="page"/>
          </v:group>
        </w:pict>
      </w:r>
    </w:p>
    <w:sectPr w:rsidR="0014768C" w:rsidRPr="009E6559" w:rsidSect="00DD1B90">
      <w:pgSz w:w="11906" w:h="16838"/>
      <w:pgMar w:top="567" w:right="851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66D2" w:rsidRDefault="003B66D2" w:rsidP="00702BC5">
      <w:r>
        <w:separator/>
      </w:r>
    </w:p>
  </w:endnote>
  <w:endnote w:type="continuationSeparator" w:id="0">
    <w:p w:rsidR="003B66D2" w:rsidRDefault="003B66D2" w:rsidP="00702B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66D2" w:rsidRDefault="003B66D2" w:rsidP="00702BC5">
      <w:r>
        <w:separator/>
      </w:r>
    </w:p>
  </w:footnote>
  <w:footnote w:type="continuationSeparator" w:id="0">
    <w:p w:rsidR="003B66D2" w:rsidRDefault="003B66D2" w:rsidP="00702B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845C3"/>
    <w:rsid w:val="00013019"/>
    <w:rsid w:val="0002516C"/>
    <w:rsid w:val="00072C0F"/>
    <w:rsid w:val="00087D72"/>
    <w:rsid w:val="000A519D"/>
    <w:rsid w:val="00101C34"/>
    <w:rsid w:val="00121E67"/>
    <w:rsid w:val="00122AD9"/>
    <w:rsid w:val="00133E71"/>
    <w:rsid w:val="00137231"/>
    <w:rsid w:val="00141460"/>
    <w:rsid w:val="0014768C"/>
    <w:rsid w:val="00163456"/>
    <w:rsid w:val="0018141C"/>
    <w:rsid w:val="00181CD7"/>
    <w:rsid w:val="001908E9"/>
    <w:rsid w:val="001B50E9"/>
    <w:rsid w:val="001C1826"/>
    <w:rsid w:val="001D1FBC"/>
    <w:rsid w:val="001F6BA9"/>
    <w:rsid w:val="0020692D"/>
    <w:rsid w:val="00225FBF"/>
    <w:rsid w:val="00227906"/>
    <w:rsid w:val="002377C0"/>
    <w:rsid w:val="00255F82"/>
    <w:rsid w:val="00260121"/>
    <w:rsid w:val="002806EE"/>
    <w:rsid w:val="002A5C53"/>
    <w:rsid w:val="002D4A34"/>
    <w:rsid w:val="003033DE"/>
    <w:rsid w:val="003037C5"/>
    <w:rsid w:val="0031103C"/>
    <w:rsid w:val="00333F35"/>
    <w:rsid w:val="00343706"/>
    <w:rsid w:val="00343F3B"/>
    <w:rsid w:val="0035447E"/>
    <w:rsid w:val="00382CC1"/>
    <w:rsid w:val="00385EFE"/>
    <w:rsid w:val="003B0A9C"/>
    <w:rsid w:val="003B2775"/>
    <w:rsid w:val="003B66D2"/>
    <w:rsid w:val="003F23D9"/>
    <w:rsid w:val="003F4CB1"/>
    <w:rsid w:val="0042347D"/>
    <w:rsid w:val="00424CD5"/>
    <w:rsid w:val="0043796B"/>
    <w:rsid w:val="0044095A"/>
    <w:rsid w:val="00471B6C"/>
    <w:rsid w:val="00481DF5"/>
    <w:rsid w:val="004954FB"/>
    <w:rsid w:val="004B1217"/>
    <w:rsid w:val="004C0035"/>
    <w:rsid w:val="004C1D11"/>
    <w:rsid w:val="004D237E"/>
    <w:rsid w:val="004F6596"/>
    <w:rsid w:val="004F7036"/>
    <w:rsid w:val="00506852"/>
    <w:rsid w:val="00515D69"/>
    <w:rsid w:val="00535293"/>
    <w:rsid w:val="00537058"/>
    <w:rsid w:val="0057570A"/>
    <w:rsid w:val="00590E8D"/>
    <w:rsid w:val="005A0B5C"/>
    <w:rsid w:val="005B222F"/>
    <w:rsid w:val="005D55A8"/>
    <w:rsid w:val="005F0B89"/>
    <w:rsid w:val="00617B87"/>
    <w:rsid w:val="00627C47"/>
    <w:rsid w:val="00637388"/>
    <w:rsid w:val="006413DC"/>
    <w:rsid w:val="006845C3"/>
    <w:rsid w:val="006877BE"/>
    <w:rsid w:val="006C4AC8"/>
    <w:rsid w:val="006D6B62"/>
    <w:rsid w:val="006F2DDD"/>
    <w:rsid w:val="00700BFD"/>
    <w:rsid w:val="00702BC5"/>
    <w:rsid w:val="00706DF0"/>
    <w:rsid w:val="00777345"/>
    <w:rsid w:val="007A1B7D"/>
    <w:rsid w:val="007B1B9B"/>
    <w:rsid w:val="007C58F4"/>
    <w:rsid w:val="007D1A38"/>
    <w:rsid w:val="007E7E45"/>
    <w:rsid w:val="007F53CA"/>
    <w:rsid w:val="0082099B"/>
    <w:rsid w:val="00823612"/>
    <w:rsid w:val="008258FD"/>
    <w:rsid w:val="008268DA"/>
    <w:rsid w:val="00835492"/>
    <w:rsid w:val="008752AC"/>
    <w:rsid w:val="00876F53"/>
    <w:rsid w:val="008841C0"/>
    <w:rsid w:val="008A56F9"/>
    <w:rsid w:val="008A64EE"/>
    <w:rsid w:val="008C7B40"/>
    <w:rsid w:val="009001FE"/>
    <w:rsid w:val="00927D19"/>
    <w:rsid w:val="00934AE0"/>
    <w:rsid w:val="00941241"/>
    <w:rsid w:val="00961E53"/>
    <w:rsid w:val="009629C1"/>
    <w:rsid w:val="00966336"/>
    <w:rsid w:val="00966FD8"/>
    <w:rsid w:val="00994F2F"/>
    <w:rsid w:val="009C379C"/>
    <w:rsid w:val="009D187B"/>
    <w:rsid w:val="009E4A0E"/>
    <w:rsid w:val="009E6559"/>
    <w:rsid w:val="009F3A45"/>
    <w:rsid w:val="00A02288"/>
    <w:rsid w:val="00A152C8"/>
    <w:rsid w:val="00A37334"/>
    <w:rsid w:val="00A5699E"/>
    <w:rsid w:val="00A721A6"/>
    <w:rsid w:val="00A86640"/>
    <w:rsid w:val="00A9391B"/>
    <w:rsid w:val="00A95554"/>
    <w:rsid w:val="00AA61F7"/>
    <w:rsid w:val="00AD28FB"/>
    <w:rsid w:val="00AE02F3"/>
    <w:rsid w:val="00AF3CB3"/>
    <w:rsid w:val="00AF733C"/>
    <w:rsid w:val="00B010A6"/>
    <w:rsid w:val="00B01607"/>
    <w:rsid w:val="00B05A06"/>
    <w:rsid w:val="00B06C81"/>
    <w:rsid w:val="00B10E7E"/>
    <w:rsid w:val="00B40932"/>
    <w:rsid w:val="00B46B13"/>
    <w:rsid w:val="00B55075"/>
    <w:rsid w:val="00B57491"/>
    <w:rsid w:val="00B81281"/>
    <w:rsid w:val="00B85A48"/>
    <w:rsid w:val="00B967EE"/>
    <w:rsid w:val="00BB0CBA"/>
    <w:rsid w:val="00BC1AC9"/>
    <w:rsid w:val="00BC3E69"/>
    <w:rsid w:val="00BE34B7"/>
    <w:rsid w:val="00C324CE"/>
    <w:rsid w:val="00C5495F"/>
    <w:rsid w:val="00C6357B"/>
    <w:rsid w:val="00C72918"/>
    <w:rsid w:val="00C74637"/>
    <w:rsid w:val="00CA0E8A"/>
    <w:rsid w:val="00CA1095"/>
    <w:rsid w:val="00CC33D2"/>
    <w:rsid w:val="00CD177F"/>
    <w:rsid w:val="00CE3DE8"/>
    <w:rsid w:val="00CF42FF"/>
    <w:rsid w:val="00CF5451"/>
    <w:rsid w:val="00D2114A"/>
    <w:rsid w:val="00D42EBF"/>
    <w:rsid w:val="00D565A9"/>
    <w:rsid w:val="00D6517C"/>
    <w:rsid w:val="00DB4803"/>
    <w:rsid w:val="00DD1269"/>
    <w:rsid w:val="00DD1B90"/>
    <w:rsid w:val="00DD7C89"/>
    <w:rsid w:val="00DE3326"/>
    <w:rsid w:val="00E0380C"/>
    <w:rsid w:val="00E111C0"/>
    <w:rsid w:val="00E17591"/>
    <w:rsid w:val="00E2284B"/>
    <w:rsid w:val="00E22E95"/>
    <w:rsid w:val="00E3225A"/>
    <w:rsid w:val="00E4375E"/>
    <w:rsid w:val="00E51632"/>
    <w:rsid w:val="00E548FE"/>
    <w:rsid w:val="00E57429"/>
    <w:rsid w:val="00E84515"/>
    <w:rsid w:val="00E9231A"/>
    <w:rsid w:val="00E95FB7"/>
    <w:rsid w:val="00EA5E9F"/>
    <w:rsid w:val="00EC65CA"/>
    <w:rsid w:val="00ED17ED"/>
    <w:rsid w:val="00EE0083"/>
    <w:rsid w:val="00EE4ED5"/>
    <w:rsid w:val="00F31AAC"/>
    <w:rsid w:val="00F46409"/>
    <w:rsid w:val="00F62489"/>
    <w:rsid w:val="00F72CC1"/>
    <w:rsid w:val="00FA0FBE"/>
    <w:rsid w:val="00FA5FB7"/>
    <w:rsid w:val="00FB0F2C"/>
    <w:rsid w:val="00FD1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EC914AE-24DD-4DBF-978B-C281DCA2F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093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02B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02BC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02B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02BC5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41241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41241"/>
    <w:rPr>
      <w:sz w:val="18"/>
      <w:szCs w:val="18"/>
    </w:rPr>
  </w:style>
  <w:style w:type="table" w:styleId="a6">
    <w:name w:val="Table Grid"/>
    <w:basedOn w:val="a1"/>
    <w:uiPriority w:val="59"/>
    <w:rsid w:val="00B4093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38669;&#39582;&#20451;%20&#24037;&#20316;&#25991;&#20214;&#22841;\01%20&#38656;&#36827;&#34892;&#26684;&#24335;&#20462;&#25913;&#30340;&#19977;&#20010;&#27969;&#31243;&#25991;&#20214;\GLC%2011000-121\&#27969;&#3124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1190C6-F7D0-4C42-A705-8B905FA9A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流程模板</Template>
  <TotalTime>270</TotalTime>
  <Pages>2</Pages>
  <Words>94</Words>
  <Characters>536</Characters>
  <Application>Microsoft Office Word</Application>
  <DocSecurity>0</DocSecurity>
  <Lines>4</Lines>
  <Paragraphs>1</Paragraphs>
  <ScaleCrop>false</ScaleCrop>
  <Company>SACC</Company>
  <LinksUpToDate>false</LinksUpToDate>
  <CharactersWithSpaces>629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霍骞俣</dc:creator>
  <cp:keywords/>
  <dc:description/>
  <cp:lastModifiedBy>China</cp:lastModifiedBy>
  <cp:revision>124</cp:revision>
  <cp:lastPrinted>2019-03-20T08:24:00Z</cp:lastPrinted>
  <dcterms:created xsi:type="dcterms:W3CDTF">2018-11-13T05:07:00Z</dcterms:created>
  <dcterms:modified xsi:type="dcterms:W3CDTF">2025-11-26T04:50:00Z</dcterms:modified>
</cp:coreProperties>
</file>