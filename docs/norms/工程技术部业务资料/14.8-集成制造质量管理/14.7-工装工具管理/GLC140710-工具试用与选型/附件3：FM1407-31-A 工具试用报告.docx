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CB3" w:rsidRPr="00B85337" w:rsidRDefault="00911C19" w:rsidP="00FD1EF9">
      <w:pPr>
        <w:jc w:val="left"/>
        <w:rPr>
          <w:rFonts w:ascii="黑体" w:eastAsia="黑体" w:hAnsi="黑体"/>
          <w:sz w:val="24"/>
          <w:szCs w:val="24"/>
        </w:rPr>
      </w:pPr>
      <w:r w:rsidRPr="00B85337">
        <w:rPr>
          <w:rFonts w:ascii="黑体" w:eastAsia="黑体" w:hAnsi="黑体"/>
          <w:sz w:val="24"/>
          <w:szCs w:val="24"/>
        </w:rPr>
        <w:t>GLC</w:t>
      </w:r>
      <w:r w:rsidR="00FD1EF9" w:rsidRPr="00B85337">
        <w:rPr>
          <w:rFonts w:ascii="黑体" w:eastAsia="黑体" w:hAnsi="黑体"/>
          <w:sz w:val="24"/>
          <w:szCs w:val="24"/>
        </w:rPr>
        <w:t>140</w:t>
      </w:r>
      <w:r w:rsidR="003F3A55">
        <w:rPr>
          <w:rFonts w:ascii="黑体" w:eastAsia="黑体" w:hAnsi="黑体" w:hint="eastAsia"/>
          <w:sz w:val="24"/>
          <w:szCs w:val="24"/>
        </w:rPr>
        <w:t>710</w:t>
      </w:r>
      <w:r w:rsidR="00FD1EF9" w:rsidRPr="00B85337">
        <w:rPr>
          <w:rFonts w:ascii="黑体" w:eastAsia="黑体" w:hAnsi="黑体" w:hint="eastAsia"/>
          <w:sz w:val="24"/>
          <w:szCs w:val="24"/>
        </w:rPr>
        <w:t xml:space="preserve"> 附</w:t>
      </w:r>
      <w:r w:rsidRPr="00B85337">
        <w:rPr>
          <w:rFonts w:ascii="黑体" w:eastAsia="黑体" w:hAnsi="黑体" w:hint="eastAsia"/>
          <w:sz w:val="24"/>
          <w:szCs w:val="24"/>
        </w:rPr>
        <w:t>件</w:t>
      </w:r>
      <w:r w:rsidR="003F3A55">
        <w:rPr>
          <w:rFonts w:ascii="黑体" w:eastAsia="黑体" w:hAnsi="黑体" w:hint="eastAsia"/>
          <w:sz w:val="24"/>
          <w:szCs w:val="24"/>
        </w:rPr>
        <w:t>3</w:t>
      </w:r>
      <w:r w:rsidR="00FD1EF9" w:rsidRPr="00B85337">
        <w:rPr>
          <w:rFonts w:ascii="黑体" w:eastAsia="黑体" w:hAnsi="黑体" w:hint="eastAsia"/>
          <w:sz w:val="24"/>
          <w:szCs w:val="24"/>
        </w:rPr>
        <w:t xml:space="preserve">          </w:t>
      </w:r>
      <w:r w:rsidR="00B85337" w:rsidRPr="00B85337">
        <w:rPr>
          <w:rFonts w:ascii="黑体" w:eastAsia="黑体" w:hAnsi="黑体" w:hint="eastAsia"/>
          <w:sz w:val="24"/>
          <w:szCs w:val="24"/>
        </w:rPr>
        <w:t xml:space="preserve">  </w:t>
      </w:r>
      <w:r w:rsidR="00FD1EF9" w:rsidRPr="00B85337">
        <w:rPr>
          <w:rFonts w:ascii="黑体" w:eastAsia="黑体" w:hAnsi="黑体" w:hint="eastAsia"/>
          <w:sz w:val="24"/>
          <w:szCs w:val="24"/>
        </w:rPr>
        <w:t xml:space="preserve">         </w:t>
      </w:r>
      <w:r w:rsidRPr="00B85337">
        <w:rPr>
          <w:rFonts w:ascii="黑体" w:eastAsia="黑体" w:hAnsi="黑体" w:hint="eastAsia"/>
          <w:sz w:val="24"/>
          <w:szCs w:val="24"/>
        </w:rPr>
        <w:t xml:space="preserve">     </w:t>
      </w:r>
      <w:r w:rsidR="00FD1EF9" w:rsidRPr="00B85337">
        <w:rPr>
          <w:rFonts w:ascii="黑体" w:eastAsia="黑体" w:hAnsi="黑体" w:hint="eastAsia"/>
          <w:sz w:val="24"/>
          <w:szCs w:val="24"/>
        </w:rPr>
        <w:t xml:space="preserve">                           </w:t>
      </w:r>
      <w:r w:rsidR="00FD1EF9" w:rsidRPr="00B85337">
        <w:rPr>
          <w:rFonts w:ascii="黑体" w:eastAsia="黑体" w:hAnsi="黑体"/>
          <w:sz w:val="24"/>
          <w:szCs w:val="24"/>
        </w:rPr>
        <w:t>FM140</w:t>
      </w:r>
      <w:r w:rsidR="003F3A55">
        <w:rPr>
          <w:rFonts w:ascii="黑体" w:eastAsia="黑体" w:hAnsi="黑体" w:hint="eastAsia"/>
          <w:sz w:val="24"/>
          <w:szCs w:val="24"/>
        </w:rPr>
        <w:t>7</w:t>
      </w:r>
      <w:r w:rsidR="00FD1EF9" w:rsidRPr="00B85337">
        <w:rPr>
          <w:rFonts w:ascii="黑体" w:eastAsia="黑体" w:hAnsi="黑体"/>
          <w:sz w:val="24"/>
          <w:szCs w:val="24"/>
        </w:rPr>
        <w:t>-</w:t>
      </w:r>
      <w:r w:rsidR="0083561F">
        <w:rPr>
          <w:rFonts w:ascii="黑体" w:eastAsia="黑体" w:hAnsi="黑体" w:hint="eastAsia"/>
          <w:sz w:val="24"/>
          <w:szCs w:val="24"/>
        </w:rPr>
        <w:t>31</w:t>
      </w:r>
      <w:bookmarkStart w:id="0" w:name="_GoBack"/>
      <w:bookmarkEnd w:id="0"/>
      <w:r w:rsidR="00FD1EF9" w:rsidRPr="00B85337">
        <w:rPr>
          <w:rFonts w:ascii="黑体" w:eastAsia="黑体" w:hAnsi="黑体"/>
          <w:sz w:val="24"/>
          <w:szCs w:val="24"/>
        </w:rPr>
        <w:t>-A</w:t>
      </w:r>
    </w:p>
    <w:tbl>
      <w:tblPr>
        <w:tblStyle w:val="a6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8"/>
        <w:gridCol w:w="595"/>
        <w:gridCol w:w="2578"/>
        <w:gridCol w:w="1783"/>
        <w:gridCol w:w="459"/>
        <w:gridCol w:w="993"/>
        <w:gridCol w:w="1947"/>
      </w:tblGrid>
      <w:tr w:rsidR="00F84E83" w:rsidRPr="00AF3CB3" w:rsidTr="00911C19">
        <w:trPr>
          <w:trHeight w:hRule="exact" w:val="737"/>
        </w:trPr>
        <w:tc>
          <w:tcPr>
            <w:tcW w:w="3508" w:type="pct"/>
            <w:gridSpan w:val="5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84E83" w:rsidRPr="00AF3CB3" w:rsidRDefault="00F84E83" w:rsidP="004E205A">
            <w:pPr>
              <w:jc w:val="center"/>
              <w:rPr>
                <w:rFonts w:ascii="黑体" w:eastAsia="黑体" w:hAnsiTheme="minorEastAsia"/>
                <w:sz w:val="28"/>
                <w:szCs w:val="28"/>
              </w:rPr>
            </w:pPr>
            <w:r w:rsidRPr="00AF3CB3">
              <w:rPr>
                <w:rFonts w:ascii="黑体" w:eastAsia="黑体" w:hAnsiTheme="minorEastAsia" w:hint="eastAsia"/>
                <w:sz w:val="28"/>
                <w:szCs w:val="28"/>
              </w:rPr>
              <w:t>工具试用报告</w:t>
            </w:r>
          </w:p>
        </w:tc>
        <w:tc>
          <w:tcPr>
            <w:tcW w:w="50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84E83" w:rsidRPr="00C324CE" w:rsidRDefault="00F84E83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编号</w:t>
            </w:r>
          </w:p>
        </w:tc>
        <w:tc>
          <w:tcPr>
            <w:tcW w:w="98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84E83" w:rsidRPr="00CB19A9" w:rsidRDefault="003D6B59" w:rsidP="004E205A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0C6BD5">
              <w:rPr>
                <w:rFonts w:ascii="宋体" w:eastAsia="宋体" w:hAnsi="宋体" w:hint="eastAsia"/>
                <w:i/>
                <w:color w:val="0070C0"/>
                <w:sz w:val="18"/>
                <w:szCs w:val="18"/>
              </w:rPr>
              <w:t>（1）GJSY-XXXX-XX-XXX</w:t>
            </w:r>
          </w:p>
        </w:tc>
      </w:tr>
      <w:tr w:rsidR="00F84E83" w:rsidRPr="00AF3CB3" w:rsidTr="004F2BC4">
        <w:trPr>
          <w:trHeight w:hRule="exact" w:val="624"/>
        </w:trPr>
        <w:tc>
          <w:tcPr>
            <w:tcW w:w="760" w:type="pct"/>
            <w:tcBorders>
              <w:top w:val="single" w:sz="12" w:space="0" w:color="auto"/>
            </w:tcBorders>
            <w:vAlign w:val="center"/>
          </w:tcPr>
          <w:p w:rsidR="00F84E83" w:rsidRPr="00C324CE" w:rsidRDefault="00F84E83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申请单位</w:t>
            </w:r>
          </w:p>
        </w:tc>
        <w:tc>
          <w:tcPr>
            <w:tcW w:w="1610" w:type="pct"/>
            <w:gridSpan w:val="2"/>
            <w:tcBorders>
              <w:top w:val="single" w:sz="12" w:space="0" w:color="auto"/>
            </w:tcBorders>
            <w:vAlign w:val="center"/>
          </w:tcPr>
          <w:p w:rsidR="00F84E83" w:rsidRPr="00CB19A9" w:rsidRDefault="00CB19A9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（2）</w:t>
            </w:r>
          </w:p>
        </w:tc>
        <w:tc>
          <w:tcPr>
            <w:tcW w:w="905" w:type="pct"/>
            <w:tcBorders>
              <w:top w:val="single" w:sz="12" w:space="0" w:color="auto"/>
            </w:tcBorders>
            <w:vAlign w:val="center"/>
          </w:tcPr>
          <w:p w:rsidR="00F84E83" w:rsidRPr="00C324CE" w:rsidRDefault="00F84E83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工具名称</w:t>
            </w:r>
          </w:p>
        </w:tc>
        <w:tc>
          <w:tcPr>
            <w:tcW w:w="1725" w:type="pct"/>
            <w:gridSpan w:val="3"/>
            <w:tcBorders>
              <w:top w:val="single" w:sz="12" w:space="0" w:color="auto"/>
            </w:tcBorders>
            <w:vAlign w:val="center"/>
          </w:tcPr>
          <w:p w:rsidR="00F84E83" w:rsidRPr="00CB19A9" w:rsidRDefault="00CB19A9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（3）</w:t>
            </w:r>
          </w:p>
        </w:tc>
      </w:tr>
      <w:tr w:rsidR="00F84E83" w:rsidRPr="00AF3CB3" w:rsidTr="004F2BC4">
        <w:trPr>
          <w:trHeight w:hRule="exact" w:val="624"/>
        </w:trPr>
        <w:tc>
          <w:tcPr>
            <w:tcW w:w="760" w:type="pct"/>
            <w:vAlign w:val="center"/>
          </w:tcPr>
          <w:p w:rsidR="00F84E83" w:rsidRPr="00C324CE" w:rsidRDefault="00F84E83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工具供应商</w:t>
            </w:r>
          </w:p>
        </w:tc>
        <w:tc>
          <w:tcPr>
            <w:tcW w:w="1610" w:type="pct"/>
            <w:gridSpan w:val="2"/>
            <w:vAlign w:val="center"/>
          </w:tcPr>
          <w:p w:rsidR="00F84E83" w:rsidRPr="00CB19A9" w:rsidRDefault="00CB19A9" w:rsidP="004E205A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（4）</w:t>
            </w:r>
          </w:p>
        </w:tc>
        <w:tc>
          <w:tcPr>
            <w:tcW w:w="905" w:type="pct"/>
            <w:vAlign w:val="center"/>
          </w:tcPr>
          <w:p w:rsidR="00F84E83" w:rsidRPr="00C324CE" w:rsidRDefault="00F84E83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工具规格</w:t>
            </w:r>
          </w:p>
        </w:tc>
        <w:tc>
          <w:tcPr>
            <w:tcW w:w="1725" w:type="pct"/>
            <w:gridSpan w:val="3"/>
            <w:vAlign w:val="center"/>
          </w:tcPr>
          <w:p w:rsidR="00F84E83" w:rsidRPr="00CB19A9" w:rsidRDefault="00CB19A9" w:rsidP="00911C19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（5）</w:t>
            </w:r>
          </w:p>
        </w:tc>
      </w:tr>
      <w:tr w:rsidR="00F84E83" w:rsidRPr="00AF3CB3" w:rsidTr="004F2BC4">
        <w:trPr>
          <w:trHeight w:hRule="exact" w:val="624"/>
        </w:trPr>
        <w:tc>
          <w:tcPr>
            <w:tcW w:w="760" w:type="pct"/>
            <w:vAlign w:val="center"/>
          </w:tcPr>
          <w:p w:rsidR="00F84E83" w:rsidRPr="00C324CE" w:rsidRDefault="00F84E83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工具品牌</w:t>
            </w:r>
          </w:p>
        </w:tc>
        <w:tc>
          <w:tcPr>
            <w:tcW w:w="1610" w:type="pct"/>
            <w:gridSpan w:val="2"/>
            <w:vAlign w:val="center"/>
          </w:tcPr>
          <w:p w:rsidR="00F84E83" w:rsidRPr="00CB19A9" w:rsidRDefault="00CB19A9" w:rsidP="00911C19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（6）</w:t>
            </w:r>
          </w:p>
        </w:tc>
        <w:tc>
          <w:tcPr>
            <w:tcW w:w="905" w:type="pct"/>
            <w:vAlign w:val="center"/>
          </w:tcPr>
          <w:p w:rsidR="00F84E83" w:rsidRPr="00C324CE" w:rsidRDefault="00F84E83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工具报价</w:t>
            </w:r>
          </w:p>
        </w:tc>
        <w:tc>
          <w:tcPr>
            <w:tcW w:w="1725" w:type="pct"/>
            <w:gridSpan w:val="3"/>
            <w:vAlign w:val="center"/>
          </w:tcPr>
          <w:p w:rsidR="00F84E83" w:rsidRPr="00CB19A9" w:rsidRDefault="00CB19A9" w:rsidP="00911C19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(7)</w:t>
            </w:r>
          </w:p>
        </w:tc>
      </w:tr>
      <w:tr w:rsidR="00F84E83" w:rsidRPr="00AF3CB3" w:rsidTr="004F2BC4">
        <w:trPr>
          <w:trHeight w:hRule="exact" w:val="624"/>
        </w:trPr>
        <w:tc>
          <w:tcPr>
            <w:tcW w:w="760" w:type="pct"/>
            <w:vAlign w:val="center"/>
          </w:tcPr>
          <w:p w:rsidR="00F84E83" w:rsidRPr="00C324CE" w:rsidRDefault="00F84E83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试用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日期</w:t>
            </w:r>
          </w:p>
        </w:tc>
        <w:tc>
          <w:tcPr>
            <w:tcW w:w="1610" w:type="pct"/>
            <w:gridSpan w:val="2"/>
            <w:vAlign w:val="center"/>
          </w:tcPr>
          <w:p w:rsidR="00F84E83" w:rsidRPr="00CB19A9" w:rsidRDefault="00CB19A9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(8)</w:t>
            </w:r>
          </w:p>
        </w:tc>
        <w:tc>
          <w:tcPr>
            <w:tcW w:w="905" w:type="pct"/>
            <w:vAlign w:val="center"/>
          </w:tcPr>
          <w:p w:rsidR="00F84E83" w:rsidRPr="00C324CE" w:rsidRDefault="00F84E83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试用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工位/工区</w:t>
            </w:r>
          </w:p>
        </w:tc>
        <w:tc>
          <w:tcPr>
            <w:tcW w:w="1725" w:type="pct"/>
            <w:gridSpan w:val="3"/>
            <w:vAlign w:val="center"/>
          </w:tcPr>
          <w:p w:rsidR="00F84E83" w:rsidRPr="00CB19A9" w:rsidRDefault="00CB19A9" w:rsidP="00911C19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(9)</w:t>
            </w:r>
          </w:p>
        </w:tc>
      </w:tr>
      <w:tr w:rsidR="00F84E83" w:rsidRPr="00AF3CB3" w:rsidTr="004F2BC4">
        <w:trPr>
          <w:trHeight w:hRule="exact" w:val="624"/>
        </w:trPr>
        <w:tc>
          <w:tcPr>
            <w:tcW w:w="760" w:type="pct"/>
            <w:vAlign w:val="center"/>
          </w:tcPr>
          <w:p w:rsidR="00F84E83" w:rsidRPr="00C324CE" w:rsidRDefault="00F84E83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参与人员</w:t>
            </w:r>
          </w:p>
        </w:tc>
        <w:tc>
          <w:tcPr>
            <w:tcW w:w="4240" w:type="pct"/>
            <w:gridSpan w:val="6"/>
            <w:vAlign w:val="center"/>
          </w:tcPr>
          <w:p w:rsidR="00F84E83" w:rsidRPr="00CB19A9" w:rsidRDefault="00CB19A9" w:rsidP="00911C19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(10)</w:t>
            </w:r>
          </w:p>
        </w:tc>
      </w:tr>
      <w:tr w:rsidR="00F84E83" w:rsidRPr="00AF3CB3" w:rsidTr="00911C19">
        <w:trPr>
          <w:trHeight w:val="1701"/>
        </w:trPr>
        <w:tc>
          <w:tcPr>
            <w:tcW w:w="5000" w:type="pct"/>
            <w:gridSpan w:val="7"/>
          </w:tcPr>
          <w:p w:rsidR="00911C19" w:rsidRDefault="00F84E83" w:rsidP="004E205A">
            <w:pPr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试用过程描述：</w:t>
            </w:r>
          </w:p>
          <w:p w:rsidR="00F84E83" w:rsidRPr="00C324CE" w:rsidRDefault="00CB19A9" w:rsidP="00911C19">
            <w:pPr>
              <w:rPr>
                <w:rFonts w:asciiTheme="minorEastAsia" w:hAnsiTheme="minorEastAsia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(11)</w:t>
            </w:r>
          </w:p>
        </w:tc>
      </w:tr>
      <w:tr w:rsidR="00911C19" w:rsidRPr="00AF3CB3" w:rsidTr="00911C19">
        <w:trPr>
          <w:trHeight w:val="1701"/>
        </w:trPr>
        <w:tc>
          <w:tcPr>
            <w:tcW w:w="5000" w:type="pct"/>
            <w:gridSpan w:val="7"/>
          </w:tcPr>
          <w:p w:rsidR="00911C19" w:rsidRDefault="00911C19" w:rsidP="004E205A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新旧工具对比：</w:t>
            </w:r>
          </w:p>
          <w:p w:rsidR="00911C19" w:rsidRPr="00C324CE" w:rsidRDefault="00911C19" w:rsidP="00911C19">
            <w:pPr>
              <w:rPr>
                <w:rFonts w:asciiTheme="minorEastAsia" w:hAnsiTheme="minorEastAsia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(1</w:t>
            </w:r>
            <w:r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2</w:t>
            </w: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)</w:t>
            </w:r>
          </w:p>
        </w:tc>
      </w:tr>
      <w:tr w:rsidR="00F84E83" w:rsidRPr="00AF3CB3" w:rsidTr="00911C19">
        <w:trPr>
          <w:trHeight w:val="2552"/>
        </w:trPr>
        <w:tc>
          <w:tcPr>
            <w:tcW w:w="5000" w:type="pct"/>
            <w:gridSpan w:val="7"/>
          </w:tcPr>
          <w:p w:rsidR="00911C19" w:rsidRDefault="00F84E83" w:rsidP="004E205A">
            <w:pPr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试用结论：</w:t>
            </w:r>
          </w:p>
          <w:p w:rsidR="00F84E83" w:rsidRPr="00C324CE" w:rsidRDefault="00CB19A9" w:rsidP="00911C19">
            <w:pPr>
              <w:rPr>
                <w:rFonts w:asciiTheme="minorEastAsia" w:hAnsiTheme="minorEastAsia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(13)</w:t>
            </w:r>
            <w:r w:rsidR="00496241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对比分析，新型工具可满足使用要求</w:t>
            </w:r>
            <w:r w:rsidR="00911C1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……</w:t>
            </w:r>
          </w:p>
        </w:tc>
      </w:tr>
      <w:tr w:rsidR="00D2492A" w:rsidRPr="00AF3CB3" w:rsidTr="004F2BC4">
        <w:trPr>
          <w:trHeight w:val="501"/>
        </w:trPr>
        <w:tc>
          <w:tcPr>
            <w:tcW w:w="5000" w:type="pct"/>
            <w:gridSpan w:val="7"/>
            <w:vAlign w:val="center"/>
          </w:tcPr>
          <w:p w:rsidR="00D2492A" w:rsidRPr="00C324CE" w:rsidRDefault="00D2492A" w:rsidP="00CE612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评审人员</w:t>
            </w:r>
          </w:p>
        </w:tc>
      </w:tr>
      <w:tr w:rsidR="00D2492A" w:rsidRPr="00AF3CB3" w:rsidTr="004F2BC4">
        <w:trPr>
          <w:trHeight w:val="479"/>
        </w:trPr>
        <w:tc>
          <w:tcPr>
            <w:tcW w:w="1062" w:type="pct"/>
            <w:gridSpan w:val="2"/>
            <w:vAlign w:val="center"/>
          </w:tcPr>
          <w:p w:rsidR="00D2492A" w:rsidRPr="00C324CE" w:rsidRDefault="00D2492A" w:rsidP="00B53B4B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科技</w:t>
            </w:r>
            <w:r w:rsidR="00B53B4B">
              <w:rPr>
                <w:rFonts w:asciiTheme="minorEastAsia" w:hAnsiTheme="minorEastAsia" w:hint="eastAsia"/>
                <w:sz w:val="24"/>
                <w:szCs w:val="24"/>
              </w:rPr>
              <w:t>创新部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部</w:t>
            </w:r>
          </w:p>
        </w:tc>
        <w:tc>
          <w:tcPr>
            <w:tcW w:w="3938" w:type="pct"/>
            <w:gridSpan w:val="5"/>
            <w:vAlign w:val="center"/>
          </w:tcPr>
          <w:p w:rsidR="00D2492A" w:rsidRPr="00557094" w:rsidRDefault="00557094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55709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(14)</w:t>
            </w:r>
          </w:p>
        </w:tc>
      </w:tr>
      <w:tr w:rsidR="00D2492A" w:rsidRPr="00AF3CB3" w:rsidTr="004F2BC4">
        <w:trPr>
          <w:trHeight w:hRule="exact" w:val="478"/>
        </w:trPr>
        <w:tc>
          <w:tcPr>
            <w:tcW w:w="1062" w:type="pct"/>
            <w:gridSpan w:val="2"/>
            <w:vAlign w:val="center"/>
          </w:tcPr>
          <w:p w:rsidR="00D2492A" w:rsidRPr="00C324CE" w:rsidRDefault="00D2492A" w:rsidP="00CE612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供应链管理部</w:t>
            </w:r>
          </w:p>
        </w:tc>
        <w:tc>
          <w:tcPr>
            <w:tcW w:w="3938" w:type="pct"/>
            <w:gridSpan w:val="5"/>
            <w:vAlign w:val="center"/>
          </w:tcPr>
          <w:p w:rsidR="00D2492A" w:rsidRPr="00557094" w:rsidRDefault="00557094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55709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(15)</w:t>
            </w:r>
          </w:p>
        </w:tc>
      </w:tr>
      <w:tr w:rsidR="00D2492A" w:rsidRPr="00AF3CB3" w:rsidTr="004F2BC4">
        <w:trPr>
          <w:trHeight w:hRule="exact" w:val="478"/>
        </w:trPr>
        <w:tc>
          <w:tcPr>
            <w:tcW w:w="1062" w:type="pct"/>
            <w:gridSpan w:val="2"/>
            <w:vAlign w:val="center"/>
          </w:tcPr>
          <w:p w:rsidR="00D2492A" w:rsidRPr="00C324CE" w:rsidRDefault="00D2492A" w:rsidP="00CE612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器材采购部</w:t>
            </w:r>
          </w:p>
        </w:tc>
        <w:tc>
          <w:tcPr>
            <w:tcW w:w="3938" w:type="pct"/>
            <w:gridSpan w:val="5"/>
            <w:vAlign w:val="center"/>
          </w:tcPr>
          <w:p w:rsidR="00D2492A" w:rsidRPr="00557094" w:rsidRDefault="00557094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55709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(16)</w:t>
            </w:r>
          </w:p>
        </w:tc>
      </w:tr>
      <w:tr w:rsidR="00D2492A" w:rsidRPr="00AF3CB3" w:rsidTr="004F2BC4">
        <w:trPr>
          <w:trHeight w:hRule="exact" w:val="478"/>
        </w:trPr>
        <w:tc>
          <w:tcPr>
            <w:tcW w:w="1062" w:type="pct"/>
            <w:gridSpan w:val="2"/>
            <w:vAlign w:val="center"/>
          </w:tcPr>
          <w:p w:rsidR="00D2492A" w:rsidRDefault="00D2492A" w:rsidP="00CE612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财务管理部</w:t>
            </w:r>
          </w:p>
        </w:tc>
        <w:tc>
          <w:tcPr>
            <w:tcW w:w="3938" w:type="pct"/>
            <w:gridSpan w:val="5"/>
            <w:vAlign w:val="center"/>
          </w:tcPr>
          <w:p w:rsidR="00D2492A" w:rsidRPr="00557094" w:rsidRDefault="00557094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55709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(17)</w:t>
            </w:r>
          </w:p>
        </w:tc>
      </w:tr>
      <w:tr w:rsidR="00D2492A" w:rsidRPr="00AF3CB3" w:rsidTr="004F2BC4">
        <w:trPr>
          <w:trHeight w:hRule="exact" w:val="478"/>
        </w:trPr>
        <w:tc>
          <w:tcPr>
            <w:tcW w:w="1062" w:type="pct"/>
            <w:gridSpan w:val="2"/>
            <w:vAlign w:val="center"/>
          </w:tcPr>
          <w:p w:rsidR="00D2492A" w:rsidRPr="00C324CE" w:rsidRDefault="00D2492A" w:rsidP="00CE612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35厂</w:t>
            </w:r>
          </w:p>
        </w:tc>
        <w:tc>
          <w:tcPr>
            <w:tcW w:w="3938" w:type="pct"/>
            <w:gridSpan w:val="5"/>
            <w:vAlign w:val="center"/>
          </w:tcPr>
          <w:p w:rsidR="00D2492A" w:rsidRPr="00557094" w:rsidRDefault="00557094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55709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(18)</w:t>
            </w:r>
          </w:p>
        </w:tc>
      </w:tr>
      <w:tr w:rsidR="00D2492A" w:rsidRPr="00AF3CB3" w:rsidTr="004F2BC4">
        <w:trPr>
          <w:trHeight w:hRule="exact" w:val="478"/>
        </w:trPr>
        <w:tc>
          <w:tcPr>
            <w:tcW w:w="1062" w:type="pct"/>
            <w:gridSpan w:val="2"/>
            <w:vAlign w:val="center"/>
          </w:tcPr>
          <w:p w:rsidR="00D2492A" w:rsidRPr="00C324CE" w:rsidRDefault="00D2492A" w:rsidP="00CE612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39厂</w:t>
            </w:r>
          </w:p>
        </w:tc>
        <w:tc>
          <w:tcPr>
            <w:tcW w:w="3938" w:type="pct"/>
            <w:gridSpan w:val="5"/>
            <w:vAlign w:val="center"/>
          </w:tcPr>
          <w:p w:rsidR="00D2492A" w:rsidRPr="00557094" w:rsidRDefault="00557094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55709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(19)</w:t>
            </w:r>
          </w:p>
        </w:tc>
      </w:tr>
      <w:tr w:rsidR="00D2492A" w:rsidRPr="00AF3CB3" w:rsidTr="004F2BC4">
        <w:trPr>
          <w:trHeight w:hRule="exact" w:val="478"/>
        </w:trPr>
        <w:tc>
          <w:tcPr>
            <w:tcW w:w="1062" w:type="pct"/>
            <w:gridSpan w:val="2"/>
            <w:vAlign w:val="center"/>
          </w:tcPr>
          <w:p w:rsidR="00D2492A" w:rsidRPr="00C324CE" w:rsidRDefault="00D2492A" w:rsidP="00CE612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40厂</w:t>
            </w:r>
          </w:p>
        </w:tc>
        <w:tc>
          <w:tcPr>
            <w:tcW w:w="3938" w:type="pct"/>
            <w:gridSpan w:val="5"/>
            <w:vAlign w:val="center"/>
          </w:tcPr>
          <w:p w:rsidR="00D2492A" w:rsidRPr="00557094" w:rsidRDefault="00557094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55709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(20)</w:t>
            </w:r>
          </w:p>
        </w:tc>
      </w:tr>
      <w:tr w:rsidR="00D2492A" w:rsidRPr="00AF3CB3" w:rsidTr="004F2BC4">
        <w:trPr>
          <w:trHeight w:hRule="exact" w:val="478"/>
        </w:trPr>
        <w:tc>
          <w:tcPr>
            <w:tcW w:w="1062" w:type="pct"/>
            <w:gridSpan w:val="2"/>
            <w:vAlign w:val="center"/>
          </w:tcPr>
          <w:p w:rsidR="00D2492A" w:rsidRPr="00C324CE" w:rsidRDefault="00D2492A" w:rsidP="00CE612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型号装配中心</w:t>
            </w:r>
          </w:p>
        </w:tc>
        <w:tc>
          <w:tcPr>
            <w:tcW w:w="3938" w:type="pct"/>
            <w:gridSpan w:val="5"/>
            <w:vAlign w:val="center"/>
          </w:tcPr>
          <w:p w:rsidR="00D2492A" w:rsidRPr="00557094" w:rsidRDefault="00557094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55709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(21)</w:t>
            </w:r>
          </w:p>
        </w:tc>
      </w:tr>
      <w:tr w:rsidR="00D2492A" w:rsidRPr="00AF3CB3" w:rsidTr="004F2BC4">
        <w:trPr>
          <w:trHeight w:hRule="exact" w:val="478"/>
        </w:trPr>
        <w:tc>
          <w:tcPr>
            <w:tcW w:w="1062" w:type="pct"/>
            <w:gridSpan w:val="2"/>
            <w:vAlign w:val="center"/>
          </w:tcPr>
          <w:p w:rsidR="00D2492A" w:rsidRPr="00C324CE" w:rsidRDefault="00D2492A" w:rsidP="00CE612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零件制造中心</w:t>
            </w:r>
          </w:p>
        </w:tc>
        <w:tc>
          <w:tcPr>
            <w:tcW w:w="3938" w:type="pct"/>
            <w:gridSpan w:val="5"/>
            <w:vAlign w:val="center"/>
          </w:tcPr>
          <w:p w:rsidR="00D2492A" w:rsidRPr="00557094" w:rsidRDefault="00557094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55709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(22)</w:t>
            </w:r>
          </w:p>
        </w:tc>
      </w:tr>
    </w:tbl>
    <w:p w:rsidR="00911C19" w:rsidRDefault="00911C19" w:rsidP="00496241">
      <w:pPr>
        <w:spacing w:line="440" w:lineRule="exact"/>
        <w:jc w:val="left"/>
        <w:rPr>
          <w:rFonts w:ascii="黑体" w:eastAsia="黑体" w:hAnsi="黑体"/>
          <w:sz w:val="28"/>
          <w:szCs w:val="28"/>
        </w:rPr>
      </w:pPr>
    </w:p>
    <w:p w:rsidR="00496241" w:rsidRPr="00B01AB2" w:rsidRDefault="00496241" w:rsidP="00496241">
      <w:pPr>
        <w:spacing w:line="440" w:lineRule="exact"/>
        <w:jc w:val="left"/>
        <w:rPr>
          <w:rFonts w:ascii="黑体" w:eastAsia="黑体" w:hAnsi="黑体"/>
          <w:sz w:val="28"/>
          <w:szCs w:val="28"/>
        </w:rPr>
      </w:pPr>
      <w:r w:rsidRPr="00B01AB2">
        <w:rPr>
          <w:rFonts w:ascii="黑体" w:eastAsia="黑体" w:hAnsi="黑体" w:hint="eastAsia"/>
          <w:sz w:val="28"/>
          <w:szCs w:val="28"/>
        </w:rPr>
        <w:lastRenderedPageBreak/>
        <w:t>填表说明：</w:t>
      </w:r>
    </w:p>
    <w:p w:rsidR="00496241" w:rsidRPr="005D2AD8" w:rsidRDefault="00496241" w:rsidP="00496241">
      <w:pPr>
        <w:spacing w:line="440" w:lineRule="exact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（1）-（</w:t>
      </w:r>
      <w:r>
        <w:rPr>
          <w:rFonts w:ascii="宋体" w:eastAsia="宋体" w:hAnsi="Times New Roman" w:cs="Times New Roman" w:hint="eastAsia"/>
          <w:sz w:val="28"/>
          <w:szCs w:val="20"/>
        </w:rPr>
        <w:t>13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）由</w:t>
      </w:r>
      <w:r w:rsidR="0080444B">
        <w:rPr>
          <w:rFonts w:ascii="宋体" w:eastAsia="宋体" w:hAnsi="Times New Roman" w:cs="Times New Roman" w:hint="eastAsia"/>
          <w:sz w:val="28"/>
          <w:szCs w:val="20"/>
        </w:rPr>
        <w:t>申请单位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C43DD7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（1）填写</w:t>
      </w:r>
      <w:r>
        <w:rPr>
          <w:rFonts w:ascii="宋体" w:eastAsia="宋体" w:hAnsi="Times New Roman" w:cs="Times New Roman" w:hint="eastAsia"/>
          <w:sz w:val="28"/>
          <w:szCs w:val="20"/>
        </w:rPr>
        <w:t>表格编号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（2）填写</w:t>
      </w:r>
      <w:r>
        <w:rPr>
          <w:rFonts w:ascii="宋体" w:eastAsia="宋体" w:hAnsi="Times New Roman" w:cs="Times New Roman" w:hint="eastAsia"/>
          <w:sz w:val="28"/>
          <w:szCs w:val="20"/>
        </w:rPr>
        <w:t>申请单位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（3</w:t>
      </w:r>
      <w:r w:rsidR="00306926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试用工具名称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（4</w:t>
      </w:r>
      <w:r w:rsidR="00306926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试用工具供应商名称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（5</w:t>
      </w:r>
      <w:r w:rsidR="00306926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试用工具规格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（6</w:t>
      </w:r>
      <w:r w:rsidR="00306926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试用工具品牌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（7</w:t>
      </w:r>
      <w:r w:rsidR="00306926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试用工具报价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（8</w:t>
      </w:r>
      <w:r w:rsidR="00306926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试用日期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（9</w:t>
      </w:r>
      <w:r w:rsidR="00306926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试用工位/工区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（10</w:t>
      </w:r>
      <w:r w:rsidR="00306926">
        <w:rPr>
          <w:rFonts w:ascii="宋体" w:eastAsia="宋体" w:hAnsi="Times New Roman" w:cs="Times New Roman" w:hint="eastAsia"/>
          <w:sz w:val="28"/>
          <w:szCs w:val="20"/>
        </w:rPr>
        <w:t>）</w:t>
      </w:r>
      <w:r>
        <w:rPr>
          <w:rFonts w:ascii="宋体" w:eastAsia="宋体" w:hAnsi="Times New Roman" w:cs="Times New Roman" w:hint="eastAsia"/>
          <w:sz w:val="28"/>
          <w:szCs w:val="20"/>
        </w:rPr>
        <w:t>工具试用参与人员名单。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>
        <w:rPr>
          <w:rFonts w:ascii="宋体" w:eastAsia="宋体" w:hAnsi="Times New Roman" w:cs="Times New Roman" w:hint="eastAsia"/>
          <w:sz w:val="28"/>
          <w:szCs w:val="20"/>
        </w:rPr>
        <w:t>（11</w:t>
      </w:r>
      <w:r w:rsidR="00306926">
        <w:rPr>
          <w:rFonts w:ascii="宋体" w:eastAsia="宋体" w:hAnsi="Times New Roman" w:cs="Times New Roman" w:hint="eastAsia"/>
          <w:sz w:val="28"/>
          <w:szCs w:val="20"/>
        </w:rPr>
        <w:t>）</w:t>
      </w:r>
      <w:r>
        <w:rPr>
          <w:rFonts w:ascii="宋体" w:eastAsia="宋体" w:hAnsi="Times New Roman" w:cs="Times New Roman" w:hint="eastAsia"/>
          <w:sz w:val="28"/>
          <w:szCs w:val="20"/>
        </w:rPr>
        <w:t>描述试用过程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</w:t>
      </w:r>
      <w:r>
        <w:rPr>
          <w:rFonts w:ascii="宋体" w:eastAsia="宋体" w:hAnsi="Times New Roman" w:cs="Times New Roman" w:hint="eastAsia"/>
          <w:sz w:val="28"/>
          <w:szCs w:val="20"/>
        </w:rPr>
        <w:t>12</w:t>
      </w:r>
      <w:r w:rsidR="00306926">
        <w:rPr>
          <w:rFonts w:ascii="宋体" w:eastAsia="宋体" w:hAnsi="Times New Roman" w:cs="Times New Roman" w:hint="eastAsia"/>
          <w:sz w:val="28"/>
          <w:szCs w:val="20"/>
        </w:rPr>
        <w:t>）</w:t>
      </w:r>
      <w:r>
        <w:rPr>
          <w:rFonts w:ascii="宋体" w:eastAsia="宋体" w:hAnsi="Times New Roman" w:cs="Times New Roman" w:hint="eastAsia"/>
          <w:sz w:val="28"/>
          <w:szCs w:val="20"/>
        </w:rPr>
        <w:t>描述新旧工具对比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</w:t>
      </w:r>
      <w:r>
        <w:rPr>
          <w:rFonts w:ascii="宋体" w:eastAsia="宋体" w:hAnsi="Times New Roman" w:cs="Times New Roman" w:hint="eastAsia"/>
          <w:sz w:val="28"/>
          <w:szCs w:val="20"/>
        </w:rPr>
        <w:t>13</w:t>
      </w:r>
      <w:r w:rsidR="00306926">
        <w:rPr>
          <w:rFonts w:ascii="宋体" w:eastAsia="宋体" w:hAnsi="Times New Roman" w:cs="Times New Roman" w:hint="eastAsia"/>
          <w:sz w:val="28"/>
          <w:szCs w:val="20"/>
        </w:rPr>
        <w:t>）</w:t>
      </w:r>
      <w:r>
        <w:rPr>
          <w:rFonts w:ascii="宋体" w:eastAsia="宋体" w:hAnsi="Times New Roman" w:cs="Times New Roman" w:hint="eastAsia"/>
          <w:sz w:val="28"/>
          <w:szCs w:val="20"/>
        </w:rPr>
        <w:t>填写试用结论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Default="00D907D9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>
        <w:rPr>
          <w:rFonts w:ascii="宋体" w:eastAsia="宋体" w:hAnsi="Times New Roman" w:cs="Times New Roman"/>
          <w:noProof/>
          <w:sz w:val="28"/>
          <w:szCs w:val="20"/>
        </w:rPr>
        <w:pict>
          <v:group id="_x0000_s1028" style="position:absolute;left:0;text-align:left;margin-left:203.8pt;margin-top:116.65pt;width:113.4pt;height:.1pt;z-index:-251658240;mso-position-horizontal-relative:page" coordorigin="4272,1437" coordsize="2268,2">
            <v:shape id="_x0000_s1029" style="position:absolute;left:4272;top:1437;width:2268;height:2" coordorigin="4272,1437" coordsize="2268,0" path="m4272,1437r2268,e" filled="f" strokeweight="1.5pt">
              <v:path arrowok="t"/>
            </v:shape>
            <w10:wrap anchorx="page"/>
          </v:group>
        </w:pict>
      </w:r>
      <w:r w:rsidR="00496241" w:rsidRPr="005D2AD8">
        <w:rPr>
          <w:rFonts w:ascii="宋体" w:eastAsia="宋体" w:hAnsi="Times New Roman" w:cs="Times New Roman" w:hint="eastAsia"/>
          <w:sz w:val="28"/>
          <w:szCs w:val="20"/>
        </w:rPr>
        <w:t>（</w:t>
      </w:r>
      <w:r w:rsidR="00496241">
        <w:rPr>
          <w:rFonts w:ascii="宋体" w:eastAsia="宋体" w:hAnsi="Times New Roman" w:cs="Times New Roman" w:hint="eastAsia"/>
          <w:sz w:val="28"/>
          <w:szCs w:val="20"/>
        </w:rPr>
        <w:t>14</w:t>
      </w:r>
      <w:r w:rsidR="00496241" w:rsidRPr="005D2AD8">
        <w:rPr>
          <w:rFonts w:ascii="宋体" w:eastAsia="宋体" w:hAnsi="Times New Roman" w:cs="Times New Roman" w:hint="eastAsia"/>
          <w:sz w:val="28"/>
          <w:szCs w:val="20"/>
        </w:rPr>
        <w:t>）</w:t>
      </w:r>
      <w:r w:rsidR="008E6D14">
        <w:rPr>
          <w:rFonts w:ascii="宋体" w:eastAsia="宋体" w:hAnsi="Times New Roman" w:cs="Times New Roman" w:hint="eastAsia"/>
          <w:sz w:val="28"/>
          <w:szCs w:val="20"/>
        </w:rPr>
        <w:t>-(22)</w:t>
      </w:r>
      <w:r w:rsidR="00496241" w:rsidRPr="005D2AD8">
        <w:rPr>
          <w:rFonts w:ascii="宋体" w:eastAsia="宋体" w:hAnsi="Times New Roman" w:cs="Times New Roman" w:hint="eastAsia"/>
          <w:sz w:val="28"/>
          <w:szCs w:val="20"/>
        </w:rPr>
        <w:t>：</w:t>
      </w:r>
      <w:r w:rsidR="0088281F">
        <w:rPr>
          <w:rFonts w:ascii="宋体" w:eastAsia="宋体" w:hAnsi="Times New Roman" w:cs="Times New Roman" w:hint="eastAsia"/>
          <w:sz w:val="28"/>
          <w:szCs w:val="20"/>
        </w:rPr>
        <w:t>评审人员签字并注明日期</w:t>
      </w:r>
      <w:r w:rsidR="00496241"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sectPr w:rsidR="00496241" w:rsidSect="00DD1B90">
      <w:pgSz w:w="11906" w:h="16838"/>
      <w:pgMar w:top="567" w:right="851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07D9" w:rsidRDefault="00D907D9" w:rsidP="00702BC5">
      <w:r>
        <w:separator/>
      </w:r>
    </w:p>
  </w:endnote>
  <w:endnote w:type="continuationSeparator" w:id="0">
    <w:p w:rsidR="00D907D9" w:rsidRDefault="00D907D9" w:rsidP="00702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07D9" w:rsidRDefault="00D907D9" w:rsidP="00702BC5">
      <w:r>
        <w:separator/>
      </w:r>
    </w:p>
  </w:footnote>
  <w:footnote w:type="continuationSeparator" w:id="0">
    <w:p w:rsidR="00D907D9" w:rsidRDefault="00D907D9" w:rsidP="00702B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845C3"/>
    <w:rsid w:val="00005B1E"/>
    <w:rsid w:val="0002516C"/>
    <w:rsid w:val="00072C0F"/>
    <w:rsid w:val="00087D72"/>
    <w:rsid w:val="000E0861"/>
    <w:rsid w:val="00101C34"/>
    <w:rsid w:val="00115D75"/>
    <w:rsid w:val="00121E67"/>
    <w:rsid w:val="00122AD9"/>
    <w:rsid w:val="00137231"/>
    <w:rsid w:val="00141460"/>
    <w:rsid w:val="0014768C"/>
    <w:rsid w:val="00163456"/>
    <w:rsid w:val="00171301"/>
    <w:rsid w:val="00172F94"/>
    <w:rsid w:val="0018141C"/>
    <w:rsid w:val="00181CD7"/>
    <w:rsid w:val="001B50E9"/>
    <w:rsid w:val="001D1FBC"/>
    <w:rsid w:val="001F6BA9"/>
    <w:rsid w:val="002105BC"/>
    <w:rsid w:val="00227906"/>
    <w:rsid w:val="00255F82"/>
    <w:rsid w:val="00260121"/>
    <w:rsid w:val="002806EE"/>
    <w:rsid w:val="002A5C53"/>
    <w:rsid w:val="002C23D6"/>
    <w:rsid w:val="002C5459"/>
    <w:rsid w:val="002D61AA"/>
    <w:rsid w:val="003033DE"/>
    <w:rsid w:val="003037C5"/>
    <w:rsid w:val="00306926"/>
    <w:rsid w:val="00382CC1"/>
    <w:rsid w:val="00385EFE"/>
    <w:rsid w:val="003A0A73"/>
    <w:rsid w:val="003B0A9C"/>
    <w:rsid w:val="003B2775"/>
    <w:rsid w:val="003B6A0E"/>
    <w:rsid w:val="003D1218"/>
    <w:rsid w:val="003D6B59"/>
    <w:rsid w:val="003F3A55"/>
    <w:rsid w:val="003F4CB1"/>
    <w:rsid w:val="0042347D"/>
    <w:rsid w:val="0042499D"/>
    <w:rsid w:val="0044095A"/>
    <w:rsid w:val="00450C7C"/>
    <w:rsid w:val="004567C6"/>
    <w:rsid w:val="00471B6C"/>
    <w:rsid w:val="004954FB"/>
    <w:rsid w:val="00496241"/>
    <w:rsid w:val="004A7731"/>
    <w:rsid w:val="004B1217"/>
    <w:rsid w:val="004B7392"/>
    <w:rsid w:val="004C0035"/>
    <w:rsid w:val="004D237E"/>
    <w:rsid w:val="004F2BC4"/>
    <w:rsid w:val="004F6596"/>
    <w:rsid w:val="004F7036"/>
    <w:rsid w:val="00506852"/>
    <w:rsid w:val="00515D69"/>
    <w:rsid w:val="00525606"/>
    <w:rsid w:val="00535293"/>
    <w:rsid w:val="0055668D"/>
    <w:rsid w:val="00557094"/>
    <w:rsid w:val="00590E8D"/>
    <w:rsid w:val="005B222F"/>
    <w:rsid w:val="005D4F19"/>
    <w:rsid w:val="005D55A8"/>
    <w:rsid w:val="00620748"/>
    <w:rsid w:val="00627C47"/>
    <w:rsid w:val="00655F5B"/>
    <w:rsid w:val="0066390B"/>
    <w:rsid w:val="006845C3"/>
    <w:rsid w:val="006C2875"/>
    <w:rsid w:val="006D6B62"/>
    <w:rsid w:val="006E2FE0"/>
    <w:rsid w:val="006F2DDD"/>
    <w:rsid w:val="00700A6B"/>
    <w:rsid w:val="00700BFD"/>
    <w:rsid w:val="00702BC5"/>
    <w:rsid w:val="00706DF0"/>
    <w:rsid w:val="00732809"/>
    <w:rsid w:val="00774506"/>
    <w:rsid w:val="00795F22"/>
    <w:rsid w:val="007A1B7D"/>
    <w:rsid w:val="007B1B9B"/>
    <w:rsid w:val="007C7C71"/>
    <w:rsid w:val="007D1A38"/>
    <w:rsid w:val="007E4B39"/>
    <w:rsid w:val="007E7E45"/>
    <w:rsid w:val="007F53CA"/>
    <w:rsid w:val="0080444B"/>
    <w:rsid w:val="00823612"/>
    <w:rsid w:val="008258FD"/>
    <w:rsid w:val="00835492"/>
    <w:rsid w:val="0083561F"/>
    <w:rsid w:val="008752AC"/>
    <w:rsid w:val="0088281F"/>
    <w:rsid w:val="008841C0"/>
    <w:rsid w:val="00893F6C"/>
    <w:rsid w:val="008A56F9"/>
    <w:rsid w:val="008A64EE"/>
    <w:rsid w:val="008A7668"/>
    <w:rsid w:val="008C7B40"/>
    <w:rsid w:val="008E6D14"/>
    <w:rsid w:val="009001FE"/>
    <w:rsid w:val="00911C19"/>
    <w:rsid w:val="00921D95"/>
    <w:rsid w:val="00927D19"/>
    <w:rsid w:val="00934AE0"/>
    <w:rsid w:val="00941241"/>
    <w:rsid w:val="00941915"/>
    <w:rsid w:val="00961E53"/>
    <w:rsid w:val="009629C1"/>
    <w:rsid w:val="00966FD8"/>
    <w:rsid w:val="00994F2F"/>
    <w:rsid w:val="009A2F68"/>
    <w:rsid w:val="009A4FC2"/>
    <w:rsid w:val="009C379C"/>
    <w:rsid w:val="009D187B"/>
    <w:rsid w:val="009E4A0E"/>
    <w:rsid w:val="009E6453"/>
    <w:rsid w:val="00A053B9"/>
    <w:rsid w:val="00A10B9B"/>
    <w:rsid w:val="00A152C8"/>
    <w:rsid w:val="00A37334"/>
    <w:rsid w:val="00A5699E"/>
    <w:rsid w:val="00A721A6"/>
    <w:rsid w:val="00A86640"/>
    <w:rsid w:val="00A95554"/>
    <w:rsid w:val="00AB0EB1"/>
    <w:rsid w:val="00AD28FB"/>
    <w:rsid w:val="00AE02F3"/>
    <w:rsid w:val="00AF3CB3"/>
    <w:rsid w:val="00AF56D7"/>
    <w:rsid w:val="00AF733C"/>
    <w:rsid w:val="00B010A6"/>
    <w:rsid w:val="00B01607"/>
    <w:rsid w:val="00B06C81"/>
    <w:rsid w:val="00B40932"/>
    <w:rsid w:val="00B46B13"/>
    <w:rsid w:val="00B53B4B"/>
    <w:rsid w:val="00B55075"/>
    <w:rsid w:val="00B85337"/>
    <w:rsid w:val="00BA030C"/>
    <w:rsid w:val="00BB0CBA"/>
    <w:rsid w:val="00BC3E69"/>
    <w:rsid w:val="00BE34B7"/>
    <w:rsid w:val="00C324CE"/>
    <w:rsid w:val="00C43DD7"/>
    <w:rsid w:val="00C6357B"/>
    <w:rsid w:val="00C63BC2"/>
    <w:rsid w:val="00C74637"/>
    <w:rsid w:val="00CA07C2"/>
    <w:rsid w:val="00CA0E8A"/>
    <w:rsid w:val="00CB19A9"/>
    <w:rsid w:val="00CC33D2"/>
    <w:rsid w:val="00CF42FF"/>
    <w:rsid w:val="00CF5451"/>
    <w:rsid w:val="00D06B09"/>
    <w:rsid w:val="00D2114A"/>
    <w:rsid w:val="00D2492A"/>
    <w:rsid w:val="00D42EBF"/>
    <w:rsid w:val="00D565A9"/>
    <w:rsid w:val="00D6517C"/>
    <w:rsid w:val="00D907D9"/>
    <w:rsid w:val="00D95C81"/>
    <w:rsid w:val="00DB4803"/>
    <w:rsid w:val="00DC2CA5"/>
    <w:rsid w:val="00DD1269"/>
    <w:rsid w:val="00DD1B90"/>
    <w:rsid w:val="00DD7C89"/>
    <w:rsid w:val="00DE3326"/>
    <w:rsid w:val="00E111C0"/>
    <w:rsid w:val="00E13EB7"/>
    <w:rsid w:val="00E17591"/>
    <w:rsid w:val="00E1761C"/>
    <w:rsid w:val="00E2284B"/>
    <w:rsid w:val="00E22E95"/>
    <w:rsid w:val="00E4375E"/>
    <w:rsid w:val="00E548FE"/>
    <w:rsid w:val="00E57429"/>
    <w:rsid w:val="00E84515"/>
    <w:rsid w:val="00E9231A"/>
    <w:rsid w:val="00EA5E9F"/>
    <w:rsid w:val="00EC11E3"/>
    <w:rsid w:val="00EC65CA"/>
    <w:rsid w:val="00ED17ED"/>
    <w:rsid w:val="00EE0083"/>
    <w:rsid w:val="00F26F12"/>
    <w:rsid w:val="00F31AAC"/>
    <w:rsid w:val="00F35CAC"/>
    <w:rsid w:val="00F43D14"/>
    <w:rsid w:val="00F46409"/>
    <w:rsid w:val="00F62489"/>
    <w:rsid w:val="00F72CC1"/>
    <w:rsid w:val="00F84E83"/>
    <w:rsid w:val="00FA5FB7"/>
    <w:rsid w:val="00FD15A1"/>
    <w:rsid w:val="00FD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8FB8180-E5EF-4C6E-A963-AE073E64B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093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02B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02BC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02B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02BC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4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41"/>
    <w:rPr>
      <w:sz w:val="18"/>
      <w:szCs w:val="18"/>
    </w:rPr>
  </w:style>
  <w:style w:type="table" w:styleId="a6">
    <w:name w:val="Table Grid"/>
    <w:basedOn w:val="a1"/>
    <w:uiPriority w:val="59"/>
    <w:rsid w:val="00B4093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8669;&#39582;&#20451;%20&#24037;&#20316;&#25991;&#20214;&#22841;\01%20&#38656;&#36827;&#34892;&#26684;&#24335;&#20462;&#25913;&#30340;&#19977;&#20010;&#27969;&#31243;&#25991;&#20214;\GLC%2011000-121\&#27969;&#3124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CA2A97-3961-409E-A3BE-0326FB16C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流程模板</Template>
  <TotalTime>286</TotalTime>
  <Pages>2</Pages>
  <Words>87</Words>
  <Characters>500</Characters>
  <Application>Microsoft Office Word</Application>
  <DocSecurity>0</DocSecurity>
  <Lines>4</Lines>
  <Paragraphs>1</Paragraphs>
  <ScaleCrop>false</ScaleCrop>
  <Company>SACC</Company>
  <LinksUpToDate>false</LinksUpToDate>
  <CharactersWithSpaces>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霍骞俣</dc:creator>
  <cp:keywords/>
  <dc:description/>
  <cp:lastModifiedBy>China</cp:lastModifiedBy>
  <cp:revision>133</cp:revision>
  <cp:lastPrinted>2019-03-20T08:24:00Z</cp:lastPrinted>
  <dcterms:created xsi:type="dcterms:W3CDTF">2018-11-13T05:07:00Z</dcterms:created>
  <dcterms:modified xsi:type="dcterms:W3CDTF">2025-11-26T04:50:00Z</dcterms:modified>
</cp:coreProperties>
</file>