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76F1" w:rsidRPr="00D54F87" w:rsidRDefault="0034212F" w:rsidP="003E76F1">
      <w:pPr>
        <w:jc w:val="left"/>
        <w:rPr>
          <w:rFonts w:ascii="黑体" w:eastAsia="黑体" w:hAnsi="黑体"/>
          <w:sz w:val="24"/>
          <w:szCs w:val="24"/>
        </w:rPr>
      </w:pPr>
      <w:r w:rsidRPr="00D54F87">
        <w:rPr>
          <w:rFonts w:ascii="黑体" w:eastAsia="黑体" w:hAnsi="黑体"/>
          <w:sz w:val="24"/>
          <w:szCs w:val="24"/>
        </w:rPr>
        <w:t>GLC</w:t>
      </w:r>
      <w:r w:rsidR="005D3367" w:rsidRPr="00D54F87">
        <w:rPr>
          <w:rFonts w:ascii="黑体" w:eastAsia="黑体" w:hAnsi="黑体"/>
          <w:sz w:val="24"/>
          <w:szCs w:val="24"/>
        </w:rPr>
        <w:t>140</w:t>
      </w:r>
      <w:r w:rsidR="00735E66">
        <w:rPr>
          <w:rFonts w:ascii="黑体" w:eastAsia="黑体" w:hAnsi="黑体" w:hint="eastAsia"/>
          <w:sz w:val="24"/>
          <w:szCs w:val="24"/>
        </w:rPr>
        <w:t>710</w:t>
      </w:r>
      <w:r w:rsidR="005D3367" w:rsidRPr="00D54F87">
        <w:rPr>
          <w:rFonts w:ascii="黑体" w:eastAsia="黑体" w:hAnsi="黑体" w:hint="eastAsia"/>
          <w:sz w:val="24"/>
          <w:szCs w:val="24"/>
        </w:rPr>
        <w:t xml:space="preserve"> 附</w:t>
      </w:r>
      <w:r w:rsidRPr="00D54F87">
        <w:rPr>
          <w:rFonts w:ascii="黑体" w:eastAsia="黑体" w:hAnsi="黑体" w:hint="eastAsia"/>
          <w:sz w:val="24"/>
          <w:szCs w:val="24"/>
        </w:rPr>
        <w:t>件</w:t>
      </w:r>
      <w:r w:rsidR="00735E66">
        <w:rPr>
          <w:rFonts w:ascii="黑体" w:eastAsia="黑体" w:hAnsi="黑体" w:hint="eastAsia"/>
          <w:sz w:val="24"/>
          <w:szCs w:val="24"/>
        </w:rPr>
        <w:t>2</w:t>
      </w:r>
      <w:r w:rsidR="00D54F87" w:rsidRPr="00D54F87">
        <w:rPr>
          <w:rFonts w:ascii="黑体" w:eastAsia="黑体" w:hAnsi="黑体" w:hint="eastAsia"/>
          <w:sz w:val="24"/>
          <w:szCs w:val="24"/>
        </w:rPr>
        <w:t xml:space="preserve">  </w:t>
      </w:r>
      <w:r w:rsidR="005D3367" w:rsidRPr="00D54F87">
        <w:rPr>
          <w:rFonts w:ascii="黑体" w:eastAsia="黑体" w:hAnsi="黑体" w:hint="eastAsia"/>
          <w:sz w:val="24"/>
          <w:szCs w:val="24"/>
        </w:rPr>
        <w:t xml:space="preserve">                                                           </w:t>
      </w:r>
      <w:r w:rsidRPr="00D54F87">
        <w:rPr>
          <w:rFonts w:ascii="黑体" w:eastAsia="黑体" w:hAnsi="黑体" w:hint="eastAsia"/>
          <w:sz w:val="24"/>
          <w:szCs w:val="24"/>
        </w:rPr>
        <w:t xml:space="preserve">     </w:t>
      </w:r>
      <w:r w:rsidR="005D3367" w:rsidRPr="00D54F87">
        <w:rPr>
          <w:rFonts w:ascii="黑体" w:eastAsia="黑体" w:hAnsi="黑体" w:hint="eastAsia"/>
          <w:sz w:val="24"/>
          <w:szCs w:val="24"/>
        </w:rPr>
        <w:t xml:space="preserve">                                     </w:t>
      </w:r>
      <w:r w:rsidR="008A6C24" w:rsidRPr="00D54F87">
        <w:rPr>
          <w:rFonts w:ascii="黑体" w:eastAsia="黑体" w:hAnsi="黑体"/>
          <w:sz w:val="24"/>
          <w:szCs w:val="24"/>
        </w:rPr>
        <w:t>FM140</w:t>
      </w:r>
      <w:r w:rsidR="00735E66">
        <w:rPr>
          <w:rFonts w:ascii="黑体" w:eastAsia="黑体" w:hAnsi="黑体" w:hint="eastAsia"/>
          <w:sz w:val="24"/>
          <w:szCs w:val="24"/>
        </w:rPr>
        <w:t>7</w:t>
      </w:r>
      <w:r w:rsidR="008A6C24" w:rsidRPr="00D54F87">
        <w:rPr>
          <w:rFonts w:ascii="黑体" w:eastAsia="黑体" w:hAnsi="黑体"/>
          <w:sz w:val="24"/>
          <w:szCs w:val="24"/>
        </w:rPr>
        <w:t>-</w:t>
      </w:r>
      <w:r w:rsidR="008A6C24" w:rsidRPr="00D54F87">
        <w:rPr>
          <w:rFonts w:ascii="黑体" w:eastAsia="黑体" w:hAnsi="黑体" w:hint="eastAsia"/>
          <w:sz w:val="24"/>
          <w:szCs w:val="24"/>
        </w:rPr>
        <w:t>6</w:t>
      </w:r>
      <w:r w:rsidR="00C14F8A">
        <w:rPr>
          <w:rFonts w:ascii="黑体" w:eastAsia="黑体" w:hAnsi="黑体" w:hint="eastAsia"/>
          <w:sz w:val="24"/>
          <w:szCs w:val="24"/>
        </w:rPr>
        <w:t>0</w:t>
      </w:r>
      <w:bookmarkStart w:id="0" w:name="_GoBack"/>
      <w:bookmarkEnd w:id="0"/>
      <w:r w:rsidR="005D3367" w:rsidRPr="00D54F87">
        <w:rPr>
          <w:rFonts w:ascii="黑体" w:eastAsia="黑体" w:hAnsi="黑体"/>
          <w:sz w:val="24"/>
          <w:szCs w:val="24"/>
        </w:rPr>
        <w:t>-A</w:t>
      </w:r>
    </w:p>
    <w:tbl>
      <w:tblPr>
        <w:tblStyle w:val="a6"/>
        <w:tblW w:w="5000" w:type="pct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1593"/>
        <w:gridCol w:w="1350"/>
        <w:gridCol w:w="1041"/>
        <w:gridCol w:w="793"/>
        <w:gridCol w:w="1853"/>
        <w:gridCol w:w="1334"/>
        <w:gridCol w:w="223"/>
        <w:gridCol w:w="1703"/>
        <w:gridCol w:w="1417"/>
        <w:gridCol w:w="637"/>
        <w:gridCol w:w="793"/>
        <w:gridCol w:w="439"/>
        <w:gridCol w:w="821"/>
        <w:gridCol w:w="331"/>
        <w:gridCol w:w="1592"/>
      </w:tblGrid>
      <w:tr w:rsidR="008A5FD4" w:rsidRPr="00823612" w:rsidTr="008D760B">
        <w:trPr>
          <w:trHeight w:hRule="exact" w:val="737"/>
        </w:trPr>
        <w:tc>
          <w:tcPr>
            <w:tcW w:w="4138" w:type="pct"/>
            <w:gridSpan w:val="12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:rsidR="008A5FD4" w:rsidRPr="00823612" w:rsidRDefault="008A5FD4" w:rsidP="004E205A">
            <w:pPr>
              <w:jc w:val="center"/>
              <w:rPr>
                <w:rFonts w:ascii="黑体" w:eastAsia="黑体" w:hAnsiTheme="minorEastAsia"/>
                <w:sz w:val="28"/>
                <w:szCs w:val="28"/>
              </w:rPr>
            </w:pPr>
            <w:r w:rsidRPr="00823612">
              <w:rPr>
                <w:rFonts w:ascii="黑体" w:eastAsia="黑体" w:hAnsiTheme="minorEastAsia" w:hint="eastAsia"/>
                <w:sz w:val="28"/>
                <w:szCs w:val="28"/>
              </w:rPr>
              <w:t>工具试用记录表</w:t>
            </w:r>
          </w:p>
        </w:tc>
        <w:tc>
          <w:tcPr>
            <w:tcW w:w="258" w:type="pct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:rsidR="008A5FD4" w:rsidRPr="00823612" w:rsidRDefault="008A5FD4" w:rsidP="004E205A">
            <w:pPr>
              <w:jc w:val="center"/>
              <w:rPr>
                <w:rFonts w:ascii="黑体" w:eastAsia="黑体" w:hAnsiTheme="minorEastAsia"/>
                <w:sz w:val="28"/>
                <w:szCs w:val="28"/>
              </w:rPr>
            </w:pPr>
            <w:r>
              <w:rPr>
                <w:rFonts w:ascii="黑体" w:eastAsia="黑体" w:hAnsiTheme="minorEastAsia" w:hint="eastAsia"/>
                <w:sz w:val="28"/>
                <w:szCs w:val="28"/>
              </w:rPr>
              <w:t>编号</w:t>
            </w:r>
          </w:p>
        </w:tc>
        <w:tc>
          <w:tcPr>
            <w:tcW w:w="604" w:type="pct"/>
            <w:gridSpan w:val="2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:rsidR="008A5FD4" w:rsidRPr="00EF0BAE" w:rsidRDefault="00A744C7" w:rsidP="004E205A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0C6BD5">
              <w:rPr>
                <w:rFonts w:ascii="宋体" w:eastAsia="宋体" w:hAnsi="宋体" w:hint="eastAsia"/>
                <w:i/>
                <w:color w:val="0070C0"/>
                <w:sz w:val="18"/>
                <w:szCs w:val="18"/>
              </w:rPr>
              <w:t>（1）GJSY-XXXX-XX-XXX</w:t>
            </w:r>
          </w:p>
        </w:tc>
      </w:tr>
      <w:tr w:rsidR="008A5FD4" w:rsidRPr="00823612" w:rsidTr="0034212F">
        <w:trPr>
          <w:trHeight w:val="624"/>
        </w:trPr>
        <w:tc>
          <w:tcPr>
            <w:tcW w:w="500" w:type="pct"/>
            <w:tcBorders>
              <w:top w:val="single" w:sz="12" w:space="0" w:color="000000" w:themeColor="text1"/>
            </w:tcBorders>
            <w:vAlign w:val="center"/>
          </w:tcPr>
          <w:p w:rsidR="008A5FD4" w:rsidRPr="00AF3CB3" w:rsidRDefault="008A5FD4" w:rsidP="004E205A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AF3CB3">
              <w:rPr>
                <w:rFonts w:asciiTheme="minorEastAsia" w:hAnsiTheme="minorEastAsia" w:hint="eastAsia"/>
                <w:sz w:val="24"/>
                <w:szCs w:val="24"/>
              </w:rPr>
              <w:t>工具名称</w:t>
            </w:r>
          </w:p>
        </w:tc>
        <w:tc>
          <w:tcPr>
            <w:tcW w:w="424" w:type="pct"/>
            <w:tcBorders>
              <w:top w:val="single" w:sz="12" w:space="0" w:color="000000" w:themeColor="text1"/>
            </w:tcBorders>
            <w:vAlign w:val="center"/>
          </w:tcPr>
          <w:p w:rsidR="008A5FD4" w:rsidRPr="00EF0BAE" w:rsidRDefault="008A5FD4" w:rsidP="0034212F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EF0BAE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（2）</w:t>
            </w:r>
          </w:p>
        </w:tc>
        <w:tc>
          <w:tcPr>
            <w:tcW w:w="576" w:type="pct"/>
            <w:gridSpan w:val="2"/>
            <w:tcBorders>
              <w:top w:val="single" w:sz="12" w:space="0" w:color="000000" w:themeColor="text1"/>
            </w:tcBorders>
            <w:vAlign w:val="center"/>
          </w:tcPr>
          <w:p w:rsidR="008A5FD4" w:rsidRPr="00AF3CB3" w:rsidRDefault="008A5FD4" w:rsidP="004E205A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AF3CB3">
              <w:rPr>
                <w:rFonts w:asciiTheme="minorEastAsia" w:hAnsiTheme="minorEastAsia" w:hint="eastAsia"/>
                <w:sz w:val="24"/>
                <w:szCs w:val="24"/>
              </w:rPr>
              <w:t>工具规格</w:t>
            </w:r>
          </w:p>
        </w:tc>
        <w:tc>
          <w:tcPr>
            <w:tcW w:w="582" w:type="pct"/>
            <w:tcBorders>
              <w:top w:val="single" w:sz="12" w:space="0" w:color="000000" w:themeColor="text1"/>
            </w:tcBorders>
            <w:vAlign w:val="center"/>
          </w:tcPr>
          <w:p w:rsidR="008A5FD4" w:rsidRPr="00EF0BAE" w:rsidRDefault="008A5FD4" w:rsidP="0034212F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EF0BAE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（3）</w:t>
            </w:r>
          </w:p>
        </w:tc>
        <w:tc>
          <w:tcPr>
            <w:tcW w:w="489" w:type="pct"/>
            <w:gridSpan w:val="2"/>
            <w:tcBorders>
              <w:top w:val="single" w:sz="12" w:space="0" w:color="000000" w:themeColor="text1"/>
            </w:tcBorders>
            <w:vAlign w:val="center"/>
          </w:tcPr>
          <w:p w:rsidR="008A5FD4" w:rsidRPr="00AF3CB3" w:rsidRDefault="008A5FD4" w:rsidP="004E205A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工具品牌</w:t>
            </w:r>
          </w:p>
        </w:tc>
        <w:tc>
          <w:tcPr>
            <w:tcW w:w="535" w:type="pct"/>
            <w:tcBorders>
              <w:top w:val="single" w:sz="12" w:space="0" w:color="000000" w:themeColor="text1"/>
            </w:tcBorders>
            <w:vAlign w:val="center"/>
          </w:tcPr>
          <w:p w:rsidR="008A5FD4" w:rsidRPr="00EF0BAE" w:rsidRDefault="008A5FD4" w:rsidP="0034212F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EF0BAE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（4）</w:t>
            </w:r>
          </w:p>
        </w:tc>
        <w:tc>
          <w:tcPr>
            <w:tcW w:w="445" w:type="pct"/>
            <w:tcBorders>
              <w:top w:val="single" w:sz="12" w:space="0" w:color="000000" w:themeColor="text1"/>
            </w:tcBorders>
            <w:vAlign w:val="center"/>
          </w:tcPr>
          <w:p w:rsidR="008A5FD4" w:rsidRPr="00AF3CB3" w:rsidRDefault="008A5FD4" w:rsidP="004E205A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工具供应商名称</w:t>
            </w:r>
          </w:p>
        </w:tc>
        <w:tc>
          <w:tcPr>
            <w:tcW w:w="449" w:type="pct"/>
            <w:gridSpan w:val="2"/>
            <w:tcBorders>
              <w:top w:val="single" w:sz="12" w:space="0" w:color="000000" w:themeColor="text1"/>
            </w:tcBorders>
            <w:vAlign w:val="center"/>
          </w:tcPr>
          <w:p w:rsidR="008A5FD4" w:rsidRPr="00EF0BAE" w:rsidRDefault="008A5FD4" w:rsidP="0034212F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EF0BAE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（5）</w:t>
            </w:r>
          </w:p>
        </w:tc>
        <w:tc>
          <w:tcPr>
            <w:tcW w:w="500" w:type="pct"/>
            <w:gridSpan w:val="3"/>
            <w:tcBorders>
              <w:top w:val="single" w:sz="12" w:space="0" w:color="000000" w:themeColor="text1"/>
            </w:tcBorders>
            <w:vAlign w:val="center"/>
          </w:tcPr>
          <w:p w:rsidR="008A5FD4" w:rsidRPr="00AF3CB3" w:rsidRDefault="008A5FD4" w:rsidP="004E205A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工具供应商联系方式</w:t>
            </w:r>
          </w:p>
        </w:tc>
        <w:tc>
          <w:tcPr>
            <w:tcW w:w="500" w:type="pct"/>
            <w:tcBorders>
              <w:top w:val="single" w:sz="12" w:space="0" w:color="000000" w:themeColor="text1"/>
            </w:tcBorders>
            <w:vAlign w:val="center"/>
          </w:tcPr>
          <w:p w:rsidR="008A5FD4" w:rsidRPr="00EF0BAE" w:rsidRDefault="008A5FD4" w:rsidP="0034212F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EF0BAE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（6）</w:t>
            </w:r>
          </w:p>
        </w:tc>
      </w:tr>
      <w:tr w:rsidR="008A5FD4" w:rsidRPr="00823612" w:rsidTr="0034212F">
        <w:trPr>
          <w:trHeight w:val="624"/>
        </w:trPr>
        <w:tc>
          <w:tcPr>
            <w:tcW w:w="500" w:type="pct"/>
            <w:vAlign w:val="center"/>
          </w:tcPr>
          <w:p w:rsidR="008A5FD4" w:rsidRPr="00AF3CB3" w:rsidRDefault="008A5FD4" w:rsidP="004E205A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试用日期</w:t>
            </w:r>
          </w:p>
        </w:tc>
        <w:tc>
          <w:tcPr>
            <w:tcW w:w="424" w:type="pct"/>
            <w:vAlign w:val="center"/>
          </w:tcPr>
          <w:p w:rsidR="008A5FD4" w:rsidRPr="00EF0BAE" w:rsidRDefault="008A5FD4" w:rsidP="001E78B1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EF0BAE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（7）</w:t>
            </w:r>
          </w:p>
        </w:tc>
        <w:tc>
          <w:tcPr>
            <w:tcW w:w="576" w:type="pct"/>
            <w:gridSpan w:val="2"/>
            <w:vAlign w:val="center"/>
          </w:tcPr>
          <w:p w:rsidR="008A5FD4" w:rsidRPr="00AF3CB3" w:rsidRDefault="008A5FD4" w:rsidP="004E205A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试用工位/工区</w:t>
            </w:r>
          </w:p>
        </w:tc>
        <w:tc>
          <w:tcPr>
            <w:tcW w:w="582" w:type="pct"/>
            <w:vAlign w:val="center"/>
          </w:tcPr>
          <w:p w:rsidR="008A5FD4" w:rsidRPr="00EF0BAE" w:rsidRDefault="008A5FD4" w:rsidP="001E78B1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EF0BAE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（8）</w:t>
            </w:r>
          </w:p>
        </w:tc>
        <w:tc>
          <w:tcPr>
            <w:tcW w:w="489" w:type="pct"/>
            <w:gridSpan w:val="2"/>
            <w:vAlign w:val="center"/>
          </w:tcPr>
          <w:p w:rsidR="008A5FD4" w:rsidRPr="00AF3CB3" w:rsidRDefault="008A5FD4" w:rsidP="004E205A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AF3CB3">
              <w:rPr>
                <w:rFonts w:asciiTheme="minorEastAsia" w:hAnsiTheme="minorEastAsia" w:hint="eastAsia"/>
                <w:sz w:val="24"/>
                <w:szCs w:val="24"/>
              </w:rPr>
              <w:t>试件材料及状态</w:t>
            </w:r>
          </w:p>
        </w:tc>
        <w:tc>
          <w:tcPr>
            <w:tcW w:w="2428" w:type="pct"/>
            <w:gridSpan w:val="8"/>
            <w:vAlign w:val="center"/>
          </w:tcPr>
          <w:p w:rsidR="008A5FD4" w:rsidRPr="00EF0BAE" w:rsidRDefault="008A5FD4" w:rsidP="001E78B1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EF0BAE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（9）</w:t>
            </w:r>
          </w:p>
        </w:tc>
      </w:tr>
      <w:tr w:rsidR="008A5FD4" w:rsidRPr="00823612" w:rsidTr="008D760B">
        <w:trPr>
          <w:trHeight w:hRule="exact" w:val="4451"/>
        </w:trPr>
        <w:tc>
          <w:tcPr>
            <w:tcW w:w="5000" w:type="pct"/>
            <w:gridSpan w:val="15"/>
            <w:tcBorders>
              <w:bottom w:val="single" w:sz="12" w:space="0" w:color="000000" w:themeColor="text1"/>
            </w:tcBorders>
          </w:tcPr>
          <w:p w:rsidR="0034212F" w:rsidRDefault="008A5FD4" w:rsidP="004E205A">
            <w:pPr>
              <w:rPr>
                <w:rFonts w:asciiTheme="minorEastAsia" w:hAnsiTheme="minorEastAsia"/>
                <w:sz w:val="24"/>
                <w:szCs w:val="24"/>
              </w:rPr>
            </w:pPr>
            <w:r w:rsidRPr="00AF3CB3">
              <w:rPr>
                <w:rFonts w:asciiTheme="minorEastAsia" w:hAnsiTheme="minorEastAsia" w:hint="eastAsia"/>
                <w:sz w:val="24"/>
                <w:szCs w:val="24"/>
              </w:rPr>
              <w:t>工具试用情况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记录</w:t>
            </w:r>
            <w:r w:rsidRPr="00AF3CB3"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</w:p>
          <w:p w:rsidR="008A5FD4" w:rsidRPr="00AF3CB3" w:rsidRDefault="008A5FD4" w:rsidP="0034212F">
            <w:pPr>
              <w:rPr>
                <w:rFonts w:asciiTheme="minorEastAsia" w:hAnsiTheme="minorEastAsia"/>
                <w:sz w:val="24"/>
                <w:szCs w:val="24"/>
              </w:rPr>
            </w:pPr>
            <w:r w:rsidRPr="00EF0BAE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（10）</w:t>
            </w:r>
            <w:r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试用过程中，刀具制孔50个</w:t>
            </w:r>
            <w:r w:rsidR="0034212F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……</w:t>
            </w:r>
          </w:p>
        </w:tc>
      </w:tr>
      <w:tr w:rsidR="00E15899" w:rsidRPr="00823612" w:rsidTr="008D760B">
        <w:trPr>
          <w:trHeight w:hRule="exact" w:val="574"/>
        </w:trPr>
        <w:tc>
          <w:tcPr>
            <w:tcW w:w="5000" w:type="pct"/>
            <w:gridSpan w:val="15"/>
            <w:tcBorders>
              <w:top w:val="single" w:sz="12" w:space="0" w:color="000000" w:themeColor="text1"/>
              <w:bottom w:val="single" w:sz="4" w:space="0" w:color="000000" w:themeColor="text1"/>
            </w:tcBorders>
            <w:vAlign w:val="center"/>
          </w:tcPr>
          <w:p w:rsidR="00E15899" w:rsidRPr="00AF3CB3" w:rsidRDefault="00E15899" w:rsidP="00734B78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参与试用人员签字</w:t>
            </w:r>
          </w:p>
        </w:tc>
      </w:tr>
      <w:tr w:rsidR="00E15899" w:rsidRPr="00823612" w:rsidTr="0034212F">
        <w:trPr>
          <w:trHeight w:val="315"/>
        </w:trPr>
        <w:tc>
          <w:tcPr>
            <w:tcW w:w="1251" w:type="pct"/>
            <w:gridSpan w:val="3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:rsidR="00E15899" w:rsidRPr="00AF3CB3" w:rsidRDefault="00E15899" w:rsidP="00734B78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部  门</w:t>
            </w:r>
          </w:p>
        </w:tc>
        <w:tc>
          <w:tcPr>
            <w:tcW w:w="1250" w:type="pct"/>
            <w:gridSpan w:val="3"/>
            <w:tcBorders>
              <w:top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vAlign w:val="center"/>
          </w:tcPr>
          <w:p w:rsidR="00E15899" w:rsidRPr="00AF3CB3" w:rsidRDefault="00E15899" w:rsidP="00734B78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姓  名</w:t>
            </w:r>
          </w:p>
        </w:tc>
        <w:tc>
          <w:tcPr>
            <w:tcW w:w="1250" w:type="pct"/>
            <w:gridSpan w:val="4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</w:tcBorders>
            <w:vAlign w:val="center"/>
          </w:tcPr>
          <w:p w:rsidR="00E15899" w:rsidRPr="00AF3CB3" w:rsidRDefault="00E15899" w:rsidP="00734B78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部  门</w:t>
            </w:r>
          </w:p>
        </w:tc>
        <w:tc>
          <w:tcPr>
            <w:tcW w:w="1250" w:type="pct"/>
            <w:gridSpan w:val="5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:rsidR="00E15899" w:rsidRPr="00AF3CB3" w:rsidRDefault="00E15899" w:rsidP="00734B78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姓  名</w:t>
            </w:r>
          </w:p>
        </w:tc>
      </w:tr>
      <w:tr w:rsidR="00E15899" w:rsidRPr="00823612" w:rsidTr="0034212F">
        <w:trPr>
          <w:trHeight w:val="315"/>
        </w:trPr>
        <w:tc>
          <w:tcPr>
            <w:tcW w:w="1251" w:type="pct"/>
            <w:gridSpan w:val="3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:rsidR="00E15899" w:rsidRPr="00490AE1" w:rsidRDefault="00490AE1" w:rsidP="00840876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490AE1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(11)</w:t>
            </w:r>
            <w:r w:rsidR="00840876">
              <w:rPr>
                <w:rFonts w:ascii="宋体" w:eastAsia="宋体" w:hAnsi="宋体" w:hint="eastAsia"/>
                <w:i/>
                <w:color w:val="0070C0"/>
                <w:kern w:val="0"/>
                <w:sz w:val="24"/>
                <w:szCs w:val="24"/>
              </w:rPr>
              <w:t>35厂</w:t>
            </w:r>
          </w:p>
        </w:tc>
        <w:tc>
          <w:tcPr>
            <w:tcW w:w="1250" w:type="pct"/>
            <w:gridSpan w:val="3"/>
            <w:tcBorders>
              <w:top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vAlign w:val="center"/>
          </w:tcPr>
          <w:p w:rsidR="00E15899" w:rsidRPr="00490AE1" w:rsidRDefault="00490AE1" w:rsidP="00734B78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490AE1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(12)</w:t>
            </w:r>
          </w:p>
        </w:tc>
        <w:tc>
          <w:tcPr>
            <w:tcW w:w="1250" w:type="pct"/>
            <w:gridSpan w:val="4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</w:tcBorders>
            <w:vAlign w:val="center"/>
          </w:tcPr>
          <w:p w:rsidR="00E15899" w:rsidRPr="00AF3CB3" w:rsidRDefault="00E15899" w:rsidP="00734B78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250" w:type="pct"/>
            <w:gridSpan w:val="5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:rsidR="00E15899" w:rsidRPr="00AF3CB3" w:rsidRDefault="00E15899" w:rsidP="00734B78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E15899" w:rsidRPr="00823612" w:rsidTr="0034212F">
        <w:trPr>
          <w:trHeight w:val="315"/>
        </w:trPr>
        <w:tc>
          <w:tcPr>
            <w:tcW w:w="1251" w:type="pct"/>
            <w:gridSpan w:val="3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:rsidR="00E15899" w:rsidRPr="00AF3CB3" w:rsidRDefault="00E15899" w:rsidP="00734B78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250" w:type="pct"/>
            <w:gridSpan w:val="3"/>
            <w:tcBorders>
              <w:top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vAlign w:val="center"/>
          </w:tcPr>
          <w:p w:rsidR="00E15899" w:rsidRPr="00AF3CB3" w:rsidRDefault="00E15899" w:rsidP="00734B78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250" w:type="pct"/>
            <w:gridSpan w:val="4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</w:tcBorders>
            <w:vAlign w:val="center"/>
          </w:tcPr>
          <w:p w:rsidR="00E15899" w:rsidRPr="00AF3CB3" w:rsidRDefault="00E15899" w:rsidP="00734B78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250" w:type="pct"/>
            <w:gridSpan w:val="5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:rsidR="00E15899" w:rsidRPr="00AF3CB3" w:rsidRDefault="00E15899" w:rsidP="00734B78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E15899" w:rsidRPr="00823612" w:rsidTr="0034212F">
        <w:trPr>
          <w:trHeight w:val="315"/>
        </w:trPr>
        <w:tc>
          <w:tcPr>
            <w:tcW w:w="1251" w:type="pct"/>
            <w:gridSpan w:val="3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:rsidR="00E15899" w:rsidRPr="00AF3CB3" w:rsidRDefault="00E15899" w:rsidP="00734B78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250" w:type="pct"/>
            <w:gridSpan w:val="3"/>
            <w:tcBorders>
              <w:top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vAlign w:val="center"/>
          </w:tcPr>
          <w:p w:rsidR="00E15899" w:rsidRPr="00AF3CB3" w:rsidRDefault="00E15899" w:rsidP="00734B78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250" w:type="pct"/>
            <w:gridSpan w:val="4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</w:tcBorders>
            <w:vAlign w:val="center"/>
          </w:tcPr>
          <w:p w:rsidR="00E15899" w:rsidRPr="00AF3CB3" w:rsidRDefault="00E15899" w:rsidP="00734B78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250" w:type="pct"/>
            <w:gridSpan w:val="5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:rsidR="00E15899" w:rsidRPr="00AF3CB3" w:rsidRDefault="00E15899" w:rsidP="00734B78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E15899" w:rsidRPr="00823612" w:rsidTr="0034212F">
        <w:trPr>
          <w:trHeight w:val="315"/>
        </w:trPr>
        <w:tc>
          <w:tcPr>
            <w:tcW w:w="1251" w:type="pct"/>
            <w:gridSpan w:val="3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:rsidR="00E15899" w:rsidRPr="00AF3CB3" w:rsidRDefault="00E15899" w:rsidP="00734B78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250" w:type="pct"/>
            <w:gridSpan w:val="3"/>
            <w:tcBorders>
              <w:top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vAlign w:val="center"/>
          </w:tcPr>
          <w:p w:rsidR="00E15899" w:rsidRPr="00AF3CB3" w:rsidRDefault="00E15899" w:rsidP="00734B78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250" w:type="pct"/>
            <w:gridSpan w:val="4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</w:tcBorders>
            <w:vAlign w:val="center"/>
          </w:tcPr>
          <w:p w:rsidR="00E15899" w:rsidRPr="00AF3CB3" w:rsidRDefault="00E15899" w:rsidP="00734B78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250" w:type="pct"/>
            <w:gridSpan w:val="5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:rsidR="00E15899" w:rsidRPr="00AF3CB3" w:rsidRDefault="00E15899" w:rsidP="00734B78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E15899" w:rsidRPr="00823612" w:rsidTr="0034212F">
        <w:trPr>
          <w:trHeight w:val="315"/>
        </w:trPr>
        <w:tc>
          <w:tcPr>
            <w:tcW w:w="1251" w:type="pct"/>
            <w:gridSpan w:val="3"/>
            <w:tcBorders>
              <w:top w:val="single" w:sz="4" w:space="0" w:color="000000" w:themeColor="text1"/>
              <w:bottom w:val="single" w:sz="12" w:space="0" w:color="000000" w:themeColor="text1"/>
            </w:tcBorders>
            <w:vAlign w:val="center"/>
          </w:tcPr>
          <w:p w:rsidR="00E15899" w:rsidRPr="00AF3CB3" w:rsidRDefault="00E15899" w:rsidP="00734B78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250" w:type="pct"/>
            <w:gridSpan w:val="3"/>
            <w:tcBorders>
              <w:top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E15899" w:rsidRPr="00AF3CB3" w:rsidRDefault="00E15899" w:rsidP="00734B78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250" w:type="pct"/>
            <w:gridSpan w:val="4"/>
            <w:tcBorders>
              <w:top w:val="single" w:sz="4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:rsidR="00E15899" w:rsidRPr="00AF3CB3" w:rsidRDefault="00E15899" w:rsidP="00734B78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250" w:type="pct"/>
            <w:gridSpan w:val="5"/>
            <w:tcBorders>
              <w:top w:val="single" w:sz="4" w:space="0" w:color="000000" w:themeColor="text1"/>
              <w:bottom w:val="single" w:sz="12" w:space="0" w:color="000000" w:themeColor="text1"/>
            </w:tcBorders>
            <w:vAlign w:val="center"/>
          </w:tcPr>
          <w:p w:rsidR="00E15899" w:rsidRPr="00AF3CB3" w:rsidRDefault="00E15899" w:rsidP="00734B78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</w:tbl>
    <w:p w:rsidR="008A5FD4" w:rsidRPr="00B01AB2" w:rsidRDefault="008A5FD4" w:rsidP="008A5FD4">
      <w:pPr>
        <w:spacing w:line="440" w:lineRule="exact"/>
        <w:jc w:val="left"/>
        <w:rPr>
          <w:rFonts w:ascii="黑体" w:eastAsia="黑体" w:hAnsi="黑体"/>
          <w:sz w:val="28"/>
          <w:szCs w:val="28"/>
        </w:rPr>
      </w:pPr>
      <w:r w:rsidRPr="00B01AB2">
        <w:rPr>
          <w:rFonts w:ascii="黑体" w:eastAsia="黑体" w:hAnsi="黑体" w:hint="eastAsia"/>
          <w:sz w:val="28"/>
          <w:szCs w:val="28"/>
        </w:rPr>
        <w:lastRenderedPageBreak/>
        <w:t>填表说明：</w:t>
      </w:r>
    </w:p>
    <w:p w:rsidR="008A5FD4" w:rsidRPr="005D2AD8" w:rsidRDefault="008A5FD4" w:rsidP="008A5FD4">
      <w:pPr>
        <w:spacing w:line="440" w:lineRule="exact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（1）-（</w:t>
      </w:r>
      <w:r>
        <w:rPr>
          <w:rFonts w:ascii="宋体" w:eastAsia="宋体" w:hAnsi="Times New Roman" w:cs="Times New Roman" w:hint="eastAsia"/>
          <w:sz w:val="28"/>
          <w:szCs w:val="20"/>
        </w:rPr>
        <w:t>1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0）由</w:t>
      </w:r>
      <w:r w:rsidR="0047443D">
        <w:rPr>
          <w:rFonts w:ascii="宋体" w:eastAsia="宋体" w:hAnsi="Times New Roman" w:cs="Times New Roman" w:hint="eastAsia"/>
          <w:sz w:val="28"/>
          <w:szCs w:val="20"/>
        </w:rPr>
        <w:t>申请单位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 w:rsidR="004941AE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8A5FD4" w:rsidRPr="005D2AD8" w:rsidRDefault="008A5FD4" w:rsidP="008A5FD4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（1</w:t>
      </w:r>
      <w:r w:rsidR="00D54F87"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>
        <w:rPr>
          <w:rFonts w:ascii="宋体" w:eastAsia="宋体" w:hAnsi="Times New Roman" w:cs="Times New Roman" w:hint="eastAsia"/>
          <w:sz w:val="28"/>
          <w:szCs w:val="20"/>
        </w:rPr>
        <w:t>表格编号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8A5FD4" w:rsidRPr="005D2AD8" w:rsidRDefault="008A5FD4" w:rsidP="008A5FD4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（2</w:t>
      </w:r>
      <w:r w:rsidR="00D54F87"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>
        <w:rPr>
          <w:rFonts w:ascii="宋体" w:eastAsia="宋体" w:hAnsi="Times New Roman" w:cs="Times New Roman" w:hint="eastAsia"/>
          <w:sz w:val="28"/>
          <w:szCs w:val="20"/>
        </w:rPr>
        <w:t>试用工具名称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8A5FD4" w:rsidRPr="005D2AD8" w:rsidRDefault="008A5FD4" w:rsidP="008A5FD4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（3</w:t>
      </w:r>
      <w:r w:rsidR="00D54F87"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>
        <w:rPr>
          <w:rFonts w:ascii="宋体" w:eastAsia="宋体" w:hAnsi="Times New Roman" w:cs="Times New Roman" w:hint="eastAsia"/>
          <w:sz w:val="28"/>
          <w:szCs w:val="20"/>
        </w:rPr>
        <w:t>试用工具规格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8A5FD4" w:rsidRPr="005D2AD8" w:rsidRDefault="008A5FD4" w:rsidP="008A5FD4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（4</w:t>
      </w:r>
      <w:r w:rsidR="00D54F87"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>
        <w:rPr>
          <w:rFonts w:ascii="宋体" w:eastAsia="宋体" w:hAnsi="Times New Roman" w:cs="Times New Roman" w:hint="eastAsia"/>
          <w:sz w:val="28"/>
          <w:szCs w:val="20"/>
        </w:rPr>
        <w:t>试用工具品牌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8A5FD4" w:rsidRPr="005D2AD8" w:rsidRDefault="008A5FD4" w:rsidP="008A5FD4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（5</w:t>
      </w:r>
      <w:r w:rsidR="00D54F87"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>
        <w:rPr>
          <w:rFonts w:ascii="宋体" w:eastAsia="宋体" w:hAnsi="Times New Roman" w:cs="Times New Roman" w:hint="eastAsia"/>
          <w:sz w:val="28"/>
          <w:szCs w:val="20"/>
        </w:rPr>
        <w:t>试用工具供应商名称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8A5FD4" w:rsidRPr="005D2AD8" w:rsidRDefault="008A5FD4" w:rsidP="008A5FD4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（6</w:t>
      </w:r>
      <w:r w:rsidR="00D54F87"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>
        <w:rPr>
          <w:rFonts w:ascii="宋体" w:eastAsia="宋体" w:hAnsi="Times New Roman" w:cs="Times New Roman" w:hint="eastAsia"/>
          <w:sz w:val="28"/>
          <w:szCs w:val="20"/>
        </w:rPr>
        <w:t>试用工具供应商联系方式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8A5FD4" w:rsidRPr="005D2AD8" w:rsidRDefault="008A5FD4" w:rsidP="008A5FD4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（7</w:t>
      </w:r>
      <w:r w:rsidR="00D54F87"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 w:rsidR="0034212F">
        <w:rPr>
          <w:rFonts w:ascii="宋体" w:eastAsia="宋体" w:hAnsi="Times New Roman" w:cs="Times New Roman" w:hint="eastAsia"/>
          <w:sz w:val="28"/>
          <w:szCs w:val="20"/>
        </w:rPr>
        <w:t>试用</w:t>
      </w:r>
      <w:r>
        <w:rPr>
          <w:rFonts w:ascii="宋体" w:eastAsia="宋体" w:hAnsi="Times New Roman" w:cs="Times New Roman" w:hint="eastAsia"/>
          <w:sz w:val="28"/>
          <w:szCs w:val="20"/>
        </w:rPr>
        <w:t>日期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8A5FD4" w:rsidRPr="005D2AD8" w:rsidRDefault="008A5FD4" w:rsidP="008A5FD4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（8</w:t>
      </w:r>
      <w:r w:rsidR="00D54F87"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>
        <w:rPr>
          <w:rFonts w:ascii="宋体" w:eastAsia="宋体" w:hAnsi="Times New Roman" w:cs="Times New Roman" w:hint="eastAsia"/>
          <w:sz w:val="28"/>
          <w:szCs w:val="20"/>
        </w:rPr>
        <w:t>试用工区/工位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8A5FD4" w:rsidRPr="005D2AD8" w:rsidRDefault="008A5FD4" w:rsidP="008A5FD4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（9</w:t>
      </w:r>
      <w:r w:rsidR="00D54F87"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>
        <w:rPr>
          <w:rFonts w:ascii="宋体" w:eastAsia="宋体" w:hAnsi="Times New Roman" w:cs="Times New Roman" w:hint="eastAsia"/>
          <w:sz w:val="28"/>
          <w:szCs w:val="20"/>
        </w:rPr>
        <w:t>试件材料及状态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8A5FD4" w:rsidRPr="005D2AD8" w:rsidRDefault="008A5FD4" w:rsidP="008A5FD4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（10</w:t>
      </w:r>
      <w:r w:rsidR="00D54F87"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>
        <w:rPr>
          <w:rFonts w:ascii="宋体" w:eastAsia="宋体" w:hAnsi="Times New Roman" w:cs="Times New Roman" w:hint="eastAsia"/>
          <w:sz w:val="28"/>
          <w:szCs w:val="20"/>
        </w:rPr>
        <w:t>试用情况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8A5FD4" w:rsidRPr="005D2AD8" w:rsidRDefault="008A5FD4" w:rsidP="008A5FD4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（11</w:t>
      </w:r>
      <w:r w:rsidR="00D54F87">
        <w:rPr>
          <w:rFonts w:ascii="宋体" w:eastAsia="宋体" w:hAnsi="Times New Roman" w:cs="Times New Roman" w:hint="eastAsia"/>
          <w:sz w:val="28"/>
          <w:szCs w:val="20"/>
        </w:rPr>
        <w:t>）</w:t>
      </w:r>
      <w:r w:rsidR="002B57F7">
        <w:rPr>
          <w:rFonts w:ascii="宋体" w:eastAsia="宋体" w:hAnsi="Times New Roman" w:cs="Times New Roman" w:hint="eastAsia"/>
          <w:sz w:val="28"/>
          <w:szCs w:val="20"/>
        </w:rPr>
        <w:t>参与人员填写所在部门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8A5FD4" w:rsidRPr="00A47A0D" w:rsidRDefault="0009196D" w:rsidP="008A5FD4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>
        <w:rPr>
          <w:rFonts w:ascii="宋体" w:eastAsia="宋体" w:hAnsi="Times New Roman" w:cs="Times New Roman"/>
          <w:noProof/>
          <w:sz w:val="28"/>
          <w:szCs w:val="20"/>
        </w:rPr>
        <w:pict>
          <v:group id="_x0000_s1028" style="position:absolute;left:0;text-align:left;margin-left:383.05pt;margin-top:52.6pt;width:113.4pt;height:.1pt;z-index:-251658240;mso-position-horizontal-relative:page" coordorigin="4272,1437" coordsize="2268,2">
            <v:shape id="_x0000_s1029" style="position:absolute;left:4272;top:1437;width:2268;height:2" coordorigin="4272,1437" coordsize="2268,0" path="m4272,1437r2268,e" filled="f" strokeweight="1.5pt">
              <v:path arrowok="t"/>
            </v:shape>
            <w10:wrap anchorx="page"/>
          </v:group>
        </w:pict>
      </w:r>
      <w:r w:rsidR="008A5FD4" w:rsidRPr="005D2AD8">
        <w:rPr>
          <w:rFonts w:ascii="宋体" w:eastAsia="宋体" w:hAnsi="Times New Roman" w:cs="Times New Roman" w:hint="eastAsia"/>
          <w:sz w:val="28"/>
          <w:szCs w:val="20"/>
        </w:rPr>
        <w:t>（12</w:t>
      </w:r>
      <w:r w:rsidR="00D54F87">
        <w:rPr>
          <w:rFonts w:ascii="宋体" w:eastAsia="宋体" w:hAnsi="Times New Roman" w:cs="Times New Roman" w:hint="eastAsia"/>
          <w:sz w:val="28"/>
          <w:szCs w:val="20"/>
        </w:rPr>
        <w:t>）</w:t>
      </w:r>
      <w:r w:rsidR="008A5FD4">
        <w:rPr>
          <w:rFonts w:ascii="宋体" w:eastAsia="宋体" w:hAnsi="Times New Roman" w:cs="Times New Roman" w:hint="eastAsia"/>
          <w:sz w:val="28"/>
          <w:szCs w:val="20"/>
        </w:rPr>
        <w:t>参与人员签字</w:t>
      </w:r>
      <w:r w:rsidR="008A5FD4"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sectPr w:rsidR="008A5FD4" w:rsidRPr="00A47A0D" w:rsidSect="003E76F1">
      <w:pgSz w:w="16838" w:h="11906" w:orient="landscape"/>
      <w:pgMar w:top="1418" w:right="567" w:bottom="851" w:left="567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196D" w:rsidRDefault="0009196D" w:rsidP="00702BC5">
      <w:r>
        <w:separator/>
      </w:r>
    </w:p>
  </w:endnote>
  <w:endnote w:type="continuationSeparator" w:id="0">
    <w:p w:rsidR="0009196D" w:rsidRDefault="0009196D" w:rsidP="00702B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196D" w:rsidRDefault="0009196D" w:rsidP="00702BC5">
      <w:r>
        <w:separator/>
      </w:r>
    </w:p>
  </w:footnote>
  <w:footnote w:type="continuationSeparator" w:id="0">
    <w:p w:rsidR="0009196D" w:rsidRDefault="0009196D" w:rsidP="00702B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845C3"/>
    <w:rsid w:val="0002516C"/>
    <w:rsid w:val="00072C0F"/>
    <w:rsid w:val="00087D72"/>
    <w:rsid w:val="0009196D"/>
    <w:rsid w:val="000F30B3"/>
    <w:rsid w:val="00101C34"/>
    <w:rsid w:val="00121E67"/>
    <w:rsid w:val="00122AD9"/>
    <w:rsid w:val="00131E5B"/>
    <w:rsid w:val="00137231"/>
    <w:rsid w:val="00141460"/>
    <w:rsid w:val="0014768C"/>
    <w:rsid w:val="00163456"/>
    <w:rsid w:val="0018141C"/>
    <w:rsid w:val="00181CD7"/>
    <w:rsid w:val="001B50E9"/>
    <w:rsid w:val="001C7FC3"/>
    <w:rsid w:val="001D1FBC"/>
    <w:rsid w:val="001E78B1"/>
    <w:rsid w:val="001F6BA9"/>
    <w:rsid w:val="00227906"/>
    <w:rsid w:val="00233E95"/>
    <w:rsid w:val="00255F82"/>
    <w:rsid w:val="00260121"/>
    <w:rsid w:val="00262A0D"/>
    <w:rsid w:val="002806EE"/>
    <w:rsid w:val="002A5C53"/>
    <w:rsid w:val="002A60D2"/>
    <w:rsid w:val="002B57F7"/>
    <w:rsid w:val="002E74A5"/>
    <w:rsid w:val="003033DE"/>
    <w:rsid w:val="003037C5"/>
    <w:rsid w:val="0034212F"/>
    <w:rsid w:val="003719DC"/>
    <w:rsid w:val="00382CC1"/>
    <w:rsid w:val="00385EFE"/>
    <w:rsid w:val="003912BD"/>
    <w:rsid w:val="003B0A9C"/>
    <w:rsid w:val="003B2775"/>
    <w:rsid w:val="003D1AAB"/>
    <w:rsid w:val="003E76F1"/>
    <w:rsid w:val="003F4CB1"/>
    <w:rsid w:val="0042347D"/>
    <w:rsid w:val="0044095A"/>
    <w:rsid w:val="00471B6C"/>
    <w:rsid w:val="0047443D"/>
    <w:rsid w:val="00490AE1"/>
    <w:rsid w:val="004941AE"/>
    <w:rsid w:val="004954FB"/>
    <w:rsid w:val="004B1217"/>
    <w:rsid w:val="004C0035"/>
    <w:rsid w:val="004C4C10"/>
    <w:rsid w:val="004D237E"/>
    <w:rsid w:val="004F6596"/>
    <w:rsid w:val="004F7036"/>
    <w:rsid w:val="00504A0F"/>
    <w:rsid w:val="00506852"/>
    <w:rsid w:val="00515D69"/>
    <w:rsid w:val="00535293"/>
    <w:rsid w:val="00575DED"/>
    <w:rsid w:val="00590E8D"/>
    <w:rsid w:val="005B222F"/>
    <w:rsid w:val="005D3367"/>
    <w:rsid w:val="005D55A8"/>
    <w:rsid w:val="006156F2"/>
    <w:rsid w:val="006222E8"/>
    <w:rsid w:val="00627C47"/>
    <w:rsid w:val="0063119A"/>
    <w:rsid w:val="006845C3"/>
    <w:rsid w:val="006C453D"/>
    <w:rsid w:val="006D6B62"/>
    <w:rsid w:val="006F2DDD"/>
    <w:rsid w:val="00700BFD"/>
    <w:rsid w:val="00700CF0"/>
    <w:rsid w:val="00702BC5"/>
    <w:rsid w:val="00706DF0"/>
    <w:rsid w:val="00735E66"/>
    <w:rsid w:val="0075080C"/>
    <w:rsid w:val="00796A70"/>
    <w:rsid w:val="007A1B7D"/>
    <w:rsid w:val="007A48BA"/>
    <w:rsid w:val="007B1B9B"/>
    <w:rsid w:val="007D1A38"/>
    <w:rsid w:val="007E7E45"/>
    <w:rsid w:val="007F53CA"/>
    <w:rsid w:val="007F6E28"/>
    <w:rsid w:val="008126C7"/>
    <w:rsid w:val="00823612"/>
    <w:rsid w:val="008258FD"/>
    <w:rsid w:val="00835492"/>
    <w:rsid w:val="00840876"/>
    <w:rsid w:val="008752AC"/>
    <w:rsid w:val="008841C0"/>
    <w:rsid w:val="008A56F9"/>
    <w:rsid w:val="008A5FD4"/>
    <w:rsid w:val="008A64EE"/>
    <w:rsid w:val="008A6C24"/>
    <w:rsid w:val="008C7B40"/>
    <w:rsid w:val="008D760B"/>
    <w:rsid w:val="008E6294"/>
    <w:rsid w:val="009001FE"/>
    <w:rsid w:val="00927D19"/>
    <w:rsid w:val="00934AE0"/>
    <w:rsid w:val="00941241"/>
    <w:rsid w:val="009426D7"/>
    <w:rsid w:val="00961E53"/>
    <w:rsid w:val="009629C1"/>
    <w:rsid w:val="00966FD8"/>
    <w:rsid w:val="00990EF1"/>
    <w:rsid w:val="00994F2F"/>
    <w:rsid w:val="009C379C"/>
    <w:rsid w:val="009D187B"/>
    <w:rsid w:val="009D670A"/>
    <w:rsid w:val="009E4A0E"/>
    <w:rsid w:val="00A04585"/>
    <w:rsid w:val="00A121C6"/>
    <w:rsid w:val="00A152C8"/>
    <w:rsid w:val="00A37334"/>
    <w:rsid w:val="00A5699E"/>
    <w:rsid w:val="00A721A6"/>
    <w:rsid w:val="00A744C7"/>
    <w:rsid w:val="00A86640"/>
    <w:rsid w:val="00A95554"/>
    <w:rsid w:val="00AA1E0B"/>
    <w:rsid w:val="00AD28FB"/>
    <w:rsid w:val="00AE02F3"/>
    <w:rsid w:val="00AE3300"/>
    <w:rsid w:val="00AF3CB3"/>
    <w:rsid w:val="00AF733C"/>
    <w:rsid w:val="00B010A6"/>
    <w:rsid w:val="00B01607"/>
    <w:rsid w:val="00B038A6"/>
    <w:rsid w:val="00B06C81"/>
    <w:rsid w:val="00B1075C"/>
    <w:rsid w:val="00B40932"/>
    <w:rsid w:val="00B46B13"/>
    <w:rsid w:val="00B55075"/>
    <w:rsid w:val="00B90E05"/>
    <w:rsid w:val="00BA5EC9"/>
    <w:rsid w:val="00BB0CBA"/>
    <w:rsid w:val="00BC3E69"/>
    <w:rsid w:val="00BE34B7"/>
    <w:rsid w:val="00C14F8A"/>
    <w:rsid w:val="00C309F1"/>
    <w:rsid w:val="00C324CE"/>
    <w:rsid w:val="00C61EEE"/>
    <w:rsid w:val="00C6357B"/>
    <w:rsid w:val="00C74637"/>
    <w:rsid w:val="00CA0E8A"/>
    <w:rsid w:val="00CC33D2"/>
    <w:rsid w:val="00CF42FF"/>
    <w:rsid w:val="00CF5451"/>
    <w:rsid w:val="00D14D57"/>
    <w:rsid w:val="00D2114A"/>
    <w:rsid w:val="00D27B39"/>
    <w:rsid w:val="00D333F9"/>
    <w:rsid w:val="00D42EBF"/>
    <w:rsid w:val="00D54F87"/>
    <w:rsid w:val="00D565A9"/>
    <w:rsid w:val="00D6517C"/>
    <w:rsid w:val="00D86C07"/>
    <w:rsid w:val="00D97D3A"/>
    <w:rsid w:val="00DB4803"/>
    <w:rsid w:val="00DD1269"/>
    <w:rsid w:val="00DD1B90"/>
    <w:rsid w:val="00DD7C89"/>
    <w:rsid w:val="00DE3326"/>
    <w:rsid w:val="00E111C0"/>
    <w:rsid w:val="00E12D76"/>
    <w:rsid w:val="00E15899"/>
    <w:rsid w:val="00E17591"/>
    <w:rsid w:val="00E2284B"/>
    <w:rsid w:val="00E22E95"/>
    <w:rsid w:val="00E4375E"/>
    <w:rsid w:val="00E548FE"/>
    <w:rsid w:val="00E57429"/>
    <w:rsid w:val="00E60361"/>
    <w:rsid w:val="00E84515"/>
    <w:rsid w:val="00E9231A"/>
    <w:rsid w:val="00EA5E9F"/>
    <w:rsid w:val="00EC65CA"/>
    <w:rsid w:val="00ED17ED"/>
    <w:rsid w:val="00EE0083"/>
    <w:rsid w:val="00EF0BAE"/>
    <w:rsid w:val="00F31AAC"/>
    <w:rsid w:val="00F44C37"/>
    <w:rsid w:val="00F46409"/>
    <w:rsid w:val="00F62489"/>
    <w:rsid w:val="00F72CC1"/>
    <w:rsid w:val="00FA5FB7"/>
    <w:rsid w:val="00FD1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196BDDD-AC7A-40E9-9EE8-8813F4286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093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02B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02BC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02B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02BC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41241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41241"/>
    <w:rPr>
      <w:sz w:val="18"/>
      <w:szCs w:val="18"/>
    </w:rPr>
  </w:style>
  <w:style w:type="table" w:styleId="a6">
    <w:name w:val="Table Grid"/>
    <w:basedOn w:val="a1"/>
    <w:uiPriority w:val="59"/>
    <w:rsid w:val="00B4093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38669;&#39582;&#20451;%20&#24037;&#20316;&#25991;&#20214;&#22841;\01%20&#38656;&#36827;&#34892;&#26684;&#24335;&#20462;&#25913;&#30340;&#19977;&#20010;&#27969;&#31243;&#25991;&#20214;\GLC%2011000-121\&#27969;&#3124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DDB704-ECA9-4B85-AA33-B333395A8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流程模板</Template>
  <TotalTime>269</TotalTime>
  <Pages>2</Pages>
  <Words>79</Words>
  <Characters>454</Characters>
  <Application>Microsoft Office Word</Application>
  <DocSecurity>0</DocSecurity>
  <Lines>3</Lines>
  <Paragraphs>1</Paragraphs>
  <ScaleCrop>false</ScaleCrop>
  <Company>SACC</Company>
  <LinksUpToDate>false</LinksUpToDate>
  <CharactersWithSpaces>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霍骞俣</dc:creator>
  <cp:keywords/>
  <dc:description/>
  <cp:lastModifiedBy>China</cp:lastModifiedBy>
  <cp:revision>126</cp:revision>
  <cp:lastPrinted>2019-03-20T08:24:00Z</cp:lastPrinted>
  <dcterms:created xsi:type="dcterms:W3CDTF">2018-11-13T05:07:00Z</dcterms:created>
  <dcterms:modified xsi:type="dcterms:W3CDTF">2025-11-26T04:49:00Z</dcterms:modified>
</cp:coreProperties>
</file>