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932" w:rsidRPr="0092228C" w:rsidRDefault="007B1C35" w:rsidP="00994F2F">
      <w:pPr>
        <w:jc w:val="left"/>
        <w:rPr>
          <w:rFonts w:ascii="黑体" w:eastAsia="黑体" w:hAnsi="黑体"/>
          <w:sz w:val="24"/>
          <w:szCs w:val="24"/>
        </w:rPr>
      </w:pPr>
      <w:r w:rsidRPr="0092228C">
        <w:rPr>
          <w:rFonts w:ascii="黑体" w:eastAsia="黑体" w:hAnsi="黑体"/>
          <w:sz w:val="24"/>
          <w:szCs w:val="24"/>
        </w:rPr>
        <w:t>GLC</w:t>
      </w:r>
      <w:r w:rsidR="006E6E62" w:rsidRPr="0092228C">
        <w:rPr>
          <w:rFonts w:ascii="黑体" w:eastAsia="黑体" w:hAnsi="黑体"/>
          <w:sz w:val="24"/>
          <w:szCs w:val="24"/>
        </w:rPr>
        <w:t>140</w:t>
      </w:r>
      <w:r w:rsidR="005864C9">
        <w:rPr>
          <w:rFonts w:ascii="黑体" w:eastAsia="黑体" w:hAnsi="黑体" w:hint="eastAsia"/>
          <w:sz w:val="24"/>
          <w:szCs w:val="24"/>
        </w:rPr>
        <w:t>710</w:t>
      </w:r>
      <w:r w:rsidR="007D1A38" w:rsidRPr="0092228C">
        <w:rPr>
          <w:rFonts w:ascii="黑体" w:eastAsia="黑体" w:hAnsi="黑体" w:hint="eastAsia"/>
          <w:sz w:val="24"/>
          <w:szCs w:val="24"/>
        </w:rPr>
        <w:t xml:space="preserve"> </w:t>
      </w:r>
      <w:r w:rsidR="00B40932" w:rsidRPr="0092228C">
        <w:rPr>
          <w:rFonts w:ascii="黑体" w:eastAsia="黑体" w:hAnsi="黑体" w:hint="eastAsia"/>
          <w:sz w:val="24"/>
          <w:szCs w:val="24"/>
        </w:rPr>
        <w:t>附</w:t>
      </w:r>
      <w:r w:rsidRPr="0092228C">
        <w:rPr>
          <w:rFonts w:ascii="黑体" w:eastAsia="黑体" w:hAnsi="黑体" w:hint="eastAsia"/>
          <w:sz w:val="24"/>
          <w:szCs w:val="24"/>
        </w:rPr>
        <w:t>件</w:t>
      </w:r>
      <w:r w:rsidR="00E04235">
        <w:rPr>
          <w:rFonts w:ascii="黑体" w:eastAsia="黑体" w:hAnsi="黑体" w:hint="eastAsia"/>
          <w:sz w:val="24"/>
          <w:szCs w:val="24"/>
        </w:rPr>
        <w:t>1</w:t>
      </w:r>
      <w:r w:rsidR="0092228C">
        <w:rPr>
          <w:rFonts w:ascii="黑体" w:eastAsia="黑体" w:hAnsi="黑体" w:hint="eastAsia"/>
          <w:sz w:val="24"/>
          <w:szCs w:val="24"/>
        </w:rPr>
        <w:t xml:space="preserve">   </w:t>
      </w:r>
      <w:r w:rsidR="00994F2F" w:rsidRPr="0092228C">
        <w:rPr>
          <w:rFonts w:ascii="黑体" w:eastAsia="黑体" w:hAnsi="黑体" w:hint="eastAsia"/>
          <w:sz w:val="24"/>
          <w:szCs w:val="24"/>
        </w:rPr>
        <w:t xml:space="preserve">          </w:t>
      </w:r>
      <w:r w:rsidRPr="0092228C">
        <w:rPr>
          <w:rFonts w:ascii="黑体" w:eastAsia="黑体" w:hAnsi="黑体" w:hint="eastAsia"/>
          <w:sz w:val="24"/>
          <w:szCs w:val="24"/>
        </w:rPr>
        <w:t xml:space="preserve">   </w:t>
      </w:r>
      <w:r w:rsidR="00994F2F" w:rsidRPr="0092228C">
        <w:rPr>
          <w:rFonts w:ascii="黑体" w:eastAsia="黑体" w:hAnsi="黑体" w:hint="eastAsia"/>
          <w:sz w:val="24"/>
          <w:szCs w:val="24"/>
        </w:rPr>
        <w:t xml:space="preserve">   </w:t>
      </w:r>
      <w:r w:rsidR="00B40932" w:rsidRPr="0092228C">
        <w:rPr>
          <w:rFonts w:ascii="黑体" w:eastAsia="黑体" w:hAnsi="黑体" w:hint="eastAsia"/>
          <w:sz w:val="24"/>
          <w:szCs w:val="24"/>
        </w:rPr>
        <w:t xml:space="preserve">   </w:t>
      </w:r>
      <w:r w:rsidR="004E5B29" w:rsidRPr="0092228C">
        <w:rPr>
          <w:rFonts w:ascii="黑体" w:eastAsia="黑体" w:hAnsi="黑体" w:hint="eastAsia"/>
          <w:sz w:val="24"/>
          <w:szCs w:val="24"/>
        </w:rPr>
        <w:t xml:space="preserve">                              </w:t>
      </w:r>
      <w:r w:rsidR="006E6E62" w:rsidRPr="0092228C">
        <w:rPr>
          <w:rFonts w:ascii="黑体" w:eastAsia="黑体" w:hAnsi="黑体"/>
          <w:sz w:val="24"/>
          <w:szCs w:val="24"/>
        </w:rPr>
        <w:t>FM140</w:t>
      </w:r>
      <w:r w:rsidR="005864C9">
        <w:rPr>
          <w:rFonts w:ascii="黑体" w:eastAsia="黑体" w:hAnsi="黑体" w:hint="eastAsia"/>
          <w:sz w:val="24"/>
          <w:szCs w:val="24"/>
        </w:rPr>
        <w:t>7</w:t>
      </w:r>
      <w:r w:rsidR="006E6E62" w:rsidRPr="0092228C">
        <w:rPr>
          <w:rFonts w:ascii="黑体" w:eastAsia="黑体" w:hAnsi="黑体"/>
          <w:sz w:val="24"/>
          <w:szCs w:val="24"/>
        </w:rPr>
        <w:t>-5</w:t>
      </w:r>
      <w:r w:rsidR="00266099">
        <w:rPr>
          <w:rFonts w:ascii="黑体" w:eastAsia="黑体" w:hAnsi="黑体" w:hint="eastAsia"/>
          <w:sz w:val="24"/>
          <w:szCs w:val="24"/>
        </w:rPr>
        <w:t>9</w:t>
      </w:r>
      <w:bookmarkStart w:id="0" w:name="_GoBack"/>
      <w:bookmarkEnd w:id="0"/>
      <w:r w:rsidR="006E6E62" w:rsidRPr="0092228C">
        <w:rPr>
          <w:rFonts w:ascii="黑体" w:eastAsia="黑体" w:hAnsi="黑体"/>
          <w:sz w:val="24"/>
          <w:szCs w:val="24"/>
        </w:rPr>
        <w:t>-A</w:t>
      </w:r>
    </w:p>
    <w:tbl>
      <w:tblPr>
        <w:tblStyle w:val="a6"/>
        <w:tblW w:w="992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124"/>
        <w:gridCol w:w="653"/>
        <w:gridCol w:w="329"/>
        <w:gridCol w:w="497"/>
        <w:gridCol w:w="523"/>
        <w:gridCol w:w="156"/>
        <w:gridCol w:w="974"/>
        <w:gridCol w:w="202"/>
        <w:gridCol w:w="227"/>
        <w:gridCol w:w="949"/>
        <w:gridCol w:w="274"/>
        <w:gridCol w:w="620"/>
        <w:gridCol w:w="209"/>
        <w:gridCol w:w="73"/>
        <w:gridCol w:w="710"/>
        <w:gridCol w:w="41"/>
        <w:gridCol w:w="425"/>
        <w:gridCol w:w="1232"/>
      </w:tblGrid>
      <w:tr w:rsidR="00FB5825" w:rsidRPr="00A20AE4" w:rsidTr="00461D2C">
        <w:trPr>
          <w:trHeight w:hRule="exact" w:val="737"/>
          <w:jc w:val="center"/>
        </w:trPr>
        <w:tc>
          <w:tcPr>
            <w:tcW w:w="7230" w:type="dxa"/>
            <w:gridSpan w:val="14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:rsidR="00FB5825" w:rsidRPr="00B40932" w:rsidRDefault="00FB5825" w:rsidP="007E7DF0">
            <w:pPr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 w:rsidRPr="00B40932">
              <w:rPr>
                <w:rFonts w:ascii="黑体" w:eastAsia="黑体" w:hAnsiTheme="minorEastAsia" w:hint="eastAsia"/>
                <w:sz w:val="28"/>
                <w:szCs w:val="28"/>
              </w:rPr>
              <w:t>工具试用申请表</w:t>
            </w:r>
          </w:p>
        </w:tc>
        <w:tc>
          <w:tcPr>
            <w:tcW w:w="992" w:type="dxa"/>
            <w:gridSpan w:val="3"/>
            <w:tcBorders>
              <w:top w:val="single" w:sz="12" w:space="0" w:color="000000" w:themeColor="text1"/>
              <w:left w:val="single" w:sz="4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:rsidR="00FB5825" w:rsidRPr="00EE008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E0083">
              <w:rPr>
                <w:rFonts w:asciiTheme="minorEastAsia" w:hAnsiTheme="minorEastAsia" w:hint="eastAsia"/>
                <w:sz w:val="24"/>
                <w:szCs w:val="24"/>
              </w:rPr>
              <w:t>编号</w:t>
            </w:r>
          </w:p>
        </w:tc>
        <w:tc>
          <w:tcPr>
            <w:tcW w:w="1698" w:type="dxa"/>
            <w:gridSpan w:val="3"/>
            <w:tcBorders>
              <w:top w:val="single" w:sz="12" w:space="0" w:color="000000" w:themeColor="text1"/>
              <w:left w:val="single" w:sz="4" w:space="0" w:color="auto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B5825" w:rsidRPr="000C6BD5" w:rsidRDefault="00FB5825" w:rsidP="00E744B8">
            <w:pPr>
              <w:jc w:val="center"/>
              <w:rPr>
                <w:rFonts w:ascii="宋体" w:eastAsia="宋体" w:hAnsi="宋体"/>
                <w:i/>
                <w:color w:val="0070C0"/>
                <w:sz w:val="18"/>
                <w:szCs w:val="18"/>
              </w:rPr>
            </w:pPr>
            <w:r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（1）</w:t>
            </w:r>
            <w:r w:rsidR="00172CFB"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GJSY-</w:t>
            </w:r>
            <w:r w:rsidR="000C6BD5"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XXXX-</w:t>
            </w:r>
            <w:r w:rsidR="00172CFB"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XX</w:t>
            </w:r>
            <w:r w:rsidR="000C6BD5"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-XXX</w:t>
            </w:r>
            <w:r w:rsidR="00461D2C"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X</w:t>
            </w:r>
          </w:p>
        </w:tc>
      </w:tr>
      <w:tr w:rsidR="00FB5825" w:rsidRPr="00A20AE4" w:rsidTr="007E7DF0">
        <w:trPr>
          <w:trHeight w:hRule="exact" w:val="510"/>
          <w:jc w:val="center"/>
        </w:trPr>
        <w:tc>
          <w:tcPr>
            <w:tcW w:w="2808" w:type="dxa"/>
            <w:gridSpan w:val="5"/>
            <w:tcBorders>
              <w:top w:val="single" w:sz="12" w:space="0" w:color="000000" w:themeColor="text1"/>
              <w:left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申请单位</w:t>
            </w:r>
          </w:p>
        </w:tc>
        <w:tc>
          <w:tcPr>
            <w:tcW w:w="7112" w:type="dxa"/>
            <w:gridSpan w:val="15"/>
            <w:tcBorders>
              <w:top w:val="single" w:sz="12" w:space="0" w:color="000000" w:themeColor="text1"/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（2）</w:t>
            </w:r>
          </w:p>
        </w:tc>
      </w:tr>
      <w:tr w:rsidR="00FB5825" w:rsidRPr="00A20AE4" w:rsidTr="007E7DF0">
        <w:trPr>
          <w:trHeight w:hRule="exact" w:val="510"/>
          <w:jc w:val="center"/>
        </w:trPr>
        <w:tc>
          <w:tcPr>
            <w:tcW w:w="2808" w:type="dxa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被加工件材料及牌号</w:t>
            </w:r>
          </w:p>
        </w:tc>
        <w:tc>
          <w:tcPr>
            <w:tcW w:w="2579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（3）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工位/工区</w:t>
            </w: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信息</w:t>
            </w:r>
          </w:p>
        </w:tc>
        <w:tc>
          <w:tcPr>
            <w:tcW w:w="2690" w:type="dxa"/>
            <w:gridSpan w:val="6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（4）</w:t>
            </w:r>
          </w:p>
        </w:tc>
      </w:tr>
      <w:tr w:rsidR="00FB5825" w:rsidRPr="00A20AE4" w:rsidTr="007E7DF0">
        <w:trPr>
          <w:trHeight w:val="510"/>
          <w:jc w:val="center"/>
        </w:trPr>
        <w:tc>
          <w:tcPr>
            <w:tcW w:w="851" w:type="dxa"/>
            <w:vMerge w:val="restart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tbRlV"/>
            <w:tcFitText/>
            <w:vAlign w:val="center"/>
          </w:tcPr>
          <w:p w:rsidR="00FB5825" w:rsidRPr="00AF3CB3" w:rsidRDefault="00FB5825" w:rsidP="007E7DF0">
            <w:pPr>
              <w:ind w:left="113" w:right="11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27906">
              <w:rPr>
                <w:rFonts w:asciiTheme="minorEastAsia" w:hAnsiTheme="minorEastAsia" w:hint="eastAsia"/>
                <w:kern w:val="0"/>
                <w:sz w:val="24"/>
                <w:szCs w:val="24"/>
              </w:rPr>
              <w:t>现有工具性能指标</w:t>
            </w:r>
          </w:p>
        </w:tc>
        <w:tc>
          <w:tcPr>
            <w:tcW w:w="1957" w:type="dxa"/>
            <w:gridSpan w:val="4"/>
            <w:tcBorders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工具名称</w:t>
            </w:r>
          </w:p>
        </w:tc>
        <w:tc>
          <w:tcPr>
            <w:tcW w:w="2579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（5）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工具规格</w:t>
            </w:r>
          </w:p>
        </w:tc>
        <w:tc>
          <w:tcPr>
            <w:tcW w:w="2690" w:type="dxa"/>
            <w:gridSpan w:val="6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（6）</w:t>
            </w:r>
          </w:p>
        </w:tc>
      </w:tr>
      <w:tr w:rsidR="00FB5825" w:rsidRPr="00A20AE4" w:rsidTr="007E7DF0">
        <w:trPr>
          <w:trHeight w:hRule="exact" w:val="510"/>
          <w:jc w:val="center"/>
        </w:trPr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957" w:type="dxa"/>
            <w:gridSpan w:val="4"/>
            <w:tcBorders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工具品牌</w:t>
            </w:r>
          </w:p>
        </w:tc>
        <w:tc>
          <w:tcPr>
            <w:tcW w:w="2579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（7）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工具编码</w:t>
            </w:r>
          </w:p>
        </w:tc>
        <w:tc>
          <w:tcPr>
            <w:tcW w:w="2690" w:type="dxa"/>
            <w:gridSpan w:val="6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（8）</w:t>
            </w:r>
          </w:p>
        </w:tc>
      </w:tr>
      <w:tr w:rsidR="00FB5825" w:rsidRPr="00A20AE4" w:rsidTr="007E7DF0">
        <w:trPr>
          <w:trHeight w:hRule="exact" w:val="510"/>
          <w:jc w:val="center"/>
        </w:trPr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957" w:type="dxa"/>
            <w:gridSpan w:val="4"/>
            <w:tcBorders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使用寿命</w:t>
            </w:r>
          </w:p>
        </w:tc>
        <w:tc>
          <w:tcPr>
            <w:tcW w:w="2579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7B1C35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（9）</w:t>
            </w:r>
            <w:r w:rsidR="00172CFB" w:rsidRPr="00172CFB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30-50个孔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工具报价</w:t>
            </w:r>
          </w:p>
        </w:tc>
        <w:tc>
          <w:tcPr>
            <w:tcW w:w="2690" w:type="dxa"/>
            <w:gridSpan w:val="6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（10）</w:t>
            </w:r>
          </w:p>
        </w:tc>
      </w:tr>
      <w:tr w:rsidR="00FB5825" w:rsidRPr="00A20AE4" w:rsidTr="007E7DF0">
        <w:trPr>
          <w:trHeight w:hRule="exact" w:val="510"/>
          <w:jc w:val="center"/>
        </w:trPr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5825" w:rsidRPr="00AF3CB3" w:rsidRDefault="00FB5825" w:rsidP="007E7DF0">
            <w:pPr>
              <w:ind w:left="113" w:right="11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加工参数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5825" w:rsidRPr="00AF3CB3" w:rsidRDefault="00FB5825" w:rsidP="007E7DF0">
            <w:pPr>
              <w:ind w:left="113" w:right="11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刀具类</w:t>
            </w:r>
          </w:p>
        </w:tc>
        <w:tc>
          <w:tcPr>
            <w:tcW w:w="11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主轴转速</w:t>
            </w: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（11）</w:t>
            </w: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进给速度</w:t>
            </w:r>
          </w:p>
        </w:tc>
        <w:tc>
          <w:tcPr>
            <w:tcW w:w="117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（12）</w:t>
            </w:r>
          </w:p>
        </w:tc>
        <w:tc>
          <w:tcPr>
            <w:tcW w:w="11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切削宽度</w:t>
            </w:r>
          </w:p>
        </w:tc>
        <w:tc>
          <w:tcPr>
            <w:tcW w:w="123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（13）</w:t>
            </w:r>
          </w:p>
        </w:tc>
      </w:tr>
      <w:tr w:rsidR="00FB5825" w:rsidRPr="00A20AE4" w:rsidTr="007E7DF0">
        <w:trPr>
          <w:trHeight w:hRule="exact" w:val="510"/>
          <w:jc w:val="center"/>
        </w:trPr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8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切削深度</w:t>
            </w: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（14）</w:t>
            </w: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切削方式</w:t>
            </w:r>
          </w:p>
        </w:tc>
        <w:tc>
          <w:tcPr>
            <w:tcW w:w="1176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（15）</w:t>
            </w:r>
          </w:p>
        </w:tc>
        <w:tc>
          <w:tcPr>
            <w:tcW w:w="11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工具材料</w:t>
            </w:r>
          </w:p>
        </w:tc>
        <w:tc>
          <w:tcPr>
            <w:tcW w:w="123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（16）</w:t>
            </w:r>
          </w:p>
        </w:tc>
      </w:tr>
      <w:tr w:rsidR="00FB5825" w:rsidRPr="00A20AE4" w:rsidTr="007E7DF0">
        <w:trPr>
          <w:cantSplit/>
          <w:trHeight w:hRule="exact" w:val="1021"/>
          <w:jc w:val="center"/>
        </w:trPr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5825" w:rsidRPr="00AF3CB3" w:rsidRDefault="00D97D24" w:rsidP="007E7DF0">
            <w:pPr>
              <w:ind w:left="113" w:right="11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其他</w:t>
            </w:r>
            <w:r w:rsidR="00FB5825" w:rsidRPr="00AF3CB3">
              <w:rPr>
                <w:rFonts w:asciiTheme="minorEastAsia" w:hAnsiTheme="minorEastAsia" w:hint="eastAsia"/>
                <w:sz w:val="24"/>
                <w:szCs w:val="24"/>
              </w:rPr>
              <w:t>类</w:t>
            </w:r>
          </w:p>
        </w:tc>
        <w:tc>
          <w:tcPr>
            <w:tcW w:w="7112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（17）</w:t>
            </w:r>
          </w:p>
        </w:tc>
      </w:tr>
      <w:tr w:rsidR="00FB5825" w:rsidRPr="00A20AE4" w:rsidTr="007E7DF0">
        <w:trPr>
          <w:trHeight w:val="5378"/>
          <w:jc w:val="center"/>
        </w:trPr>
        <w:tc>
          <w:tcPr>
            <w:tcW w:w="9920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97D24" w:rsidRDefault="00FB5825" w:rsidP="007E7DF0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现有工具存在问题说明：</w:t>
            </w:r>
          </w:p>
          <w:p w:rsidR="00FB5825" w:rsidRPr="00835492" w:rsidRDefault="00FB5825" w:rsidP="007E7DF0">
            <w:pPr>
              <w:rPr>
                <w:rFonts w:asciiTheme="minorEastAsia" w:hAnsiTheme="minorEastAsia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（18）</w:t>
            </w:r>
            <w:r w:rsidR="00B82DC0" w:rsidRPr="00B82DC0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刀具寿命短，刀具不快，排屑不畅</w:t>
            </w:r>
            <w:r w:rsidR="00222262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FB5825" w:rsidRPr="00A20AE4" w:rsidTr="007E7DF0">
        <w:trPr>
          <w:trHeight w:hRule="exact" w:val="624"/>
          <w:jc w:val="center"/>
        </w:trPr>
        <w:tc>
          <w:tcPr>
            <w:tcW w:w="1702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预期试用目标</w:t>
            </w:r>
          </w:p>
        </w:tc>
        <w:tc>
          <w:tcPr>
            <w:tcW w:w="212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5825" w:rsidRPr="00E744B8" w:rsidRDefault="00FB5825" w:rsidP="007E7DF0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（19）</w:t>
            </w:r>
            <w:r w:rsidR="00B82DC0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A</w:t>
            </w:r>
          </w:p>
        </w:tc>
        <w:tc>
          <w:tcPr>
            <w:tcW w:w="6092" w:type="dxa"/>
            <w:gridSpan w:val="1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FB5825" w:rsidRDefault="00FB5825" w:rsidP="007E7DF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 xml:space="preserve">A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提升</w:t>
            </w: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 xml:space="preserve">零件质量 B 延长工具寿命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</w:t>
            </w: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C 降低工具成本</w:t>
            </w:r>
          </w:p>
          <w:p w:rsidR="00FB5825" w:rsidRPr="00AF3CB3" w:rsidRDefault="00FB5825" w:rsidP="007E7DF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D 提高加工效率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E 实现零件顺利加工</w:t>
            </w:r>
          </w:p>
        </w:tc>
      </w:tr>
      <w:tr w:rsidR="00FB5825" w:rsidRPr="00A20AE4" w:rsidTr="007E7DF0">
        <w:trPr>
          <w:trHeight w:hRule="exact" w:val="2438"/>
          <w:jc w:val="center"/>
        </w:trPr>
        <w:tc>
          <w:tcPr>
            <w:tcW w:w="9920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:rsidR="00D97D24" w:rsidRDefault="00FB5825" w:rsidP="007E7DF0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备注：</w:t>
            </w:r>
          </w:p>
          <w:p w:rsidR="00FB5825" w:rsidRPr="00AF3CB3" w:rsidRDefault="00FB5825" w:rsidP="007E7DF0">
            <w:pPr>
              <w:rPr>
                <w:rFonts w:asciiTheme="minorEastAsia" w:hAnsiTheme="minorEastAsia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（20）</w:t>
            </w:r>
            <w:r w:rsidR="00B82DC0" w:rsidRPr="00B82DC0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建议使用丰旗品牌进行对比</w:t>
            </w:r>
            <w:r w:rsidR="00222262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FB5825" w:rsidRPr="00A20AE4" w:rsidTr="00366C47">
        <w:trPr>
          <w:trHeight w:val="624"/>
          <w:jc w:val="center"/>
        </w:trPr>
        <w:tc>
          <w:tcPr>
            <w:tcW w:w="1702" w:type="dxa"/>
            <w:gridSpan w:val="2"/>
            <w:tcBorders>
              <w:left w:val="single" w:sz="12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编制</w:t>
            </w:r>
          </w:p>
        </w:tc>
        <w:tc>
          <w:tcPr>
            <w:tcW w:w="1603" w:type="dxa"/>
            <w:gridSpan w:val="4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（21）</w:t>
            </w:r>
          </w:p>
        </w:tc>
        <w:tc>
          <w:tcPr>
            <w:tcW w:w="1653" w:type="dxa"/>
            <w:gridSpan w:val="3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校对</w:t>
            </w:r>
          </w:p>
        </w:tc>
        <w:tc>
          <w:tcPr>
            <w:tcW w:w="1652" w:type="dxa"/>
            <w:gridSpan w:val="4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（22）</w:t>
            </w:r>
          </w:p>
        </w:tc>
        <w:tc>
          <w:tcPr>
            <w:tcW w:w="1653" w:type="dxa"/>
            <w:gridSpan w:val="5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FB5825" w:rsidRPr="00AF3CB3" w:rsidRDefault="00FB5825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审核</w:t>
            </w:r>
          </w:p>
        </w:tc>
        <w:tc>
          <w:tcPr>
            <w:tcW w:w="1657" w:type="dxa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12" w:space="0" w:color="auto"/>
            </w:tcBorders>
            <w:vAlign w:val="center"/>
          </w:tcPr>
          <w:p w:rsidR="00FB5825" w:rsidRPr="00E744B8" w:rsidRDefault="00FB5825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（23）</w:t>
            </w:r>
          </w:p>
        </w:tc>
      </w:tr>
      <w:tr w:rsidR="00C03754" w:rsidRPr="00A20AE4" w:rsidTr="00366C47">
        <w:trPr>
          <w:trHeight w:val="624"/>
          <w:jc w:val="center"/>
        </w:trPr>
        <w:tc>
          <w:tcPr>
            <w:tcW w:w="2479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3754" w:rsidRPr="00AF3CB3" w:rsidRDefault="00C03754" w:rsidP="007E7DF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工装设计室设计员</w:t>
            </w:r>
          </w:p>
        </w:tc>
        <w:tc>
          <w:tcPr>
            <w:tcW w:w="2479" w:type="dxa"/>
            <w:gridSpan w:val="5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3754" w:rsidRPr="00AF3CB3" w:rsidRDefault="00C03754" w:rsidP="002222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（24）</w:t>
            </w:r>
          </w:p>
        </w:tc>
        <w:tc>
          <w:tcPr>
            <w:tcW w:w="2481" w:type="dxa"/>
            <w:gridSpan w:val="6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3754" w:rsidRPr="00E744B8" w:rsidRDefault="00C03754" w:rsidP="007E7DF0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工装设计室主任</w:t>
            </w:r>
          </w:p>
        </w:tc>
        <w:tc>
          <w:tcPr>
            <w:tcW w:w="2481" w:type="dxa"/>
            <w:gridSpan w:val="5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3754" w:rsidRPr="00E744B8" w:rsidRDefault="00C03754" w:rsidP="00222262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25</w:t>
            </w:r>
            <w:r w:rsidRPr="00E744B8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</w:tbl>
    <w:p w:rsidR="00FB5825" w:rsidRPr="00B01AB2" w:rsidRDefault="00FB5825" w:rsidP="00FB5825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5D2AD8" w:rsidRPr="005D2AD8" w:rsidRDefault="005D2AD8" w:rsidP="005D2AD8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 w:rsidR="000B5239">
        <w:rPr>
          <w:rFonts w:ascii="宋体" w:eastAsia="宋体" w:hAnsi="Times New Roman" w:cs="Times New Roman" w:hint="eastAsia"/>
          <w:sz w:val="28"/>
          <w:szCs w:val="20"/>
        </w:rPr>
        <w:t>1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）-（20）由</w:t>
      </w:r>
      <w:r w:rsidR="00B82DC0"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86184A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D97D24">
        <w:rPr>
          <w:rFonts w:ascii="宋体" w:eastAsia="宋体" w:hAnsi="Times New Roman" w:cs="Times New Roman" w:hint="eastAsia"/>
          <w:sz w:val="28"/>
          <w:szCs w:val="20"/>
        </w:rPr>
        <w:t>填写编号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B82DC0">
        <w:rPr>
          <w:rFonts w:ascii="宋体" w:eastAsia="宋体" w:hAnsi="Times New Roman" w:cs="Times New Roman" w:hint="eastAsia"/>
          <w:sz w:val="28"/>
          <w:szCs w:val="20"/>
        </w:rPr>
        <w:t>申请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单位。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B82DC0" w:rsidRPr="00B82DC0">
        <w:rPr>
          <w:rFonts w:ascii="宋体" w:eastAsia="宋体" w:hAnsi="Times New Roman" w:cs="Times New Roman" w:hint="eastAsia"/>
          <w:sz w:val="28"/>
          <w:szCs w:val="20"/>
        </w:rPr>
        <w:t>被加工件材料及牌号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7C74D8">
        <w:rPr>
          <w:rFonts w:ascii="宋体" w:eastAsia="宋体" w:hAnsi="Times New Roman" w:cs="Times New Roman" w:hint="eastAsia"/>
          <w:sz w:val="28"/>
          <w:szCs w:val="20"/>
        </w:rPr>
        <w:t>工区工位信息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现有</w:t>
      </w:r>
      <w:r w:rsidR="007C74D8">
        <w:rPr>
          <w:rFonts w:ascii="宋体" w:eastAsia="宋体" w:hAnsi="Times New Roman" w:cs="Times New Roman" w:hint="eastAsia"/>
          <w:sz w:val="28"/>
          <w:szCs w:val="20"/>
        </w:rPr>
        <w:t>工具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现有工具规格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现有工具品牌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（8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</w:t>
      </w:r>
      <w:r w:rsidR="00A47A0D" w:rsidRPr="005D2AD8">
        <w:rPr>
          <w:rFonts w:ascii="宋体" w:eastAsia="宋体" w:hAnsi="Times New Roman" w:cs="Times New Roman" w:hint="eastAsia"/>
          <w:sz w:val="28"/>
          <w:szCs w:val="20"/>
        </w:rPr>
        <w:t>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现有工具编码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（9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现有工具使用寿命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（10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现有工具报价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（11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机加类工具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主轴转速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（12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机加类工具</w:t>
      </w:r>
      <w:r w:rsidR="00A47A0D"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进给速度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（13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机加类工具</w:t>
      </w:r>
      <w:r w:rsidR="00A47A0D"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切削宽度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（14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机加类工具</w:t>
      </w:r>
      <w:r w:rsidR="00A47A0D"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切削深度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（15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机加类工具</w:t>
      </w:r>
      <w:r w:rsidR="00A47A0D"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切削方式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（16)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机加类工具</w:t>
      </w:r>
      <w:r w:rsidR="00A47A0D"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工具材料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（17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D97D24">
        <w:rPr>
          <w:rFonts w:ascii="宋体" w:eastAsia="宋体" w:hAnsi="Times New Roman" w:cs="Times New Roman" w:hint="eastAsia"/>
          <w:sz w:val="28"/>
          <w:szCs w:val="20"/>
        </w:rPr>
        <w:t>刀具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类工具</w:t>
      </w:r>
      <w:r w:rsidR="00D97D24">
        <w:rPr>
          <w:rFonts w:ascii="宋体" w:eastAsia="宋体" w:hAnsi="Times New Roman" w:cs="Times New Roman" w:hint="eastAsia"/>
          <w:sz w:val="28"/>
          <w:szCs w:val="20"/>
        </w:rPr>
        <w:t>外其他工具的加工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参数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（18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填写现有工具存在问题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（19</w:t>
      </w:r>
      <w:r w:rsidRPr="005D2AD8">
        <w:rPr>
          <w:rFonts w:ascii="宋体" w:eastAsia="宋体" w:hAnsi="Times New Roman" w:cs="Times New Roman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选择预期试用目标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（20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D97D24">
        <w:rPr>
          <w:rFonts w:ascii="宋体" w:eastAsia="宋体" w:hAnsi="Times New Roman" w:cs="Times New Roman" w:hint="eastAsia"/>
          <w:sz w:val="28"/>
          <w:szCs w:val="20"/>
        </w:rPr>
        <w:t>推荐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试用</w:t>
      </w:r>
      <w:r w:rsidR="00D97D24">
        <w:rPr>
          <w:rFonts w:ascii="宋体" w:eastAsia="宋体" w:hAnsi="Times New Roman" w:cs="Times New Roman" w:hint="eastAsia"/>
          <w:sz w:val="28"/>
          <w:szCs w:val="20"/>
        </w:rPr>
        <w:t>品牌等其他信息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（21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编制人签字并注明日期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Pr="005D2AD8" w:rsidRDefault="005D2AD8" w:rsidP="005D2AD8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（22</w:t>
      </w:r>
      <w:r w:rsidRPr="005D2AD8">
        <w:rPr>
          <w:rFonts w:ascii="宋体" w:eastAsia="宋体" w:hAnsi="Times New Roman" w:cs="Times New Roman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校对人签字并注明日期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5D2AD8" w:rsidRDefault="005D2AD8" w:rsidP="00A47A0D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（23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审核人签字并注明日期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A47A0D" w:rsidRDefault="00A47A0D" w:rsidP="00A47A0D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（24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工装设计室设计员</w:t>
      </w:r>
      <w:r w:rsidR="00D97D24">
        <w:rPr>
          <w:rFonts w:ascii="宋体" w:eastAsia="宋体" w:hAnsi="Times New Roman" w:cs="Times New Roman" w:hint="eastAsia"/>
          <w:sz w:val="28"/>
          <w:szCs w:val="20"/>
        </w:rPr>
        <w:t>审校</w:t>
      </w:r>
      <w:r>
        <w:rPr>
          <w:rFonts w:ascii="宋体" w:eastAsia="宋体" w:hAnsi="Times New Roman" w:cs="Times New Roman" w:hint="eastAsia"/>
          <w:sz w:val="28"/>
          <w:szCs w:val="20"/>
        </w:rPr>
        <w:t>签字并注明日期。</w:t>
      </w:r>
    </w:p>
    <w:p w:rsidR="00A47A0D" w:rsidRPr="00A47A0D" w:rsidRDefault="00A47A0D" w:rsidP="00A47A0D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（25</w:t>
      </w:r>
      <w:r w:rsidR="0092228C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B36DB2">
        <w:rPr>
          <w:rFonts w:ascii="宋体" w:eastAsia="宋体" w:hAnsi="Times New Roman" w:cs="Times New Roman" w:hint="eastAsia"/>
          <w:sz w:val="28"/>
          <w:szCs w:val="20"/>
        </w:rPr>
        <w:t>工装设计室主任批准签字并注明日期。</w:t>
      </w:r>
    </w:p>
    <w:p w:rsidR="00A47A0D" w:rsidRPr="00A47A0D" w:rsidRDefault="005D321A" w:rsidP="00A47A0D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/>
          <w:noProof/>
          <w:sz w:val="28"/>
          <w:szCs w:val="20"/>
        </w:rPr>
        <w:pict>
          <v:group id="_x0000_s1030" style="position:absolute;left:0;text-align:left;margin-left:225pt;margin-top:99.95pt;width:113.4pt;height:.1pt;z-index:-251658240;mso-position-horizontal-relative:page" coordorigin="4272,1437" coordsize="2268,2">
            <v:shape id="_x0000_s1031" style="position:absolute;left:4272;top:1437;width:2268;height:2" coordorigin="4272,1437" coordsize="2268,0" path="m4272,1437r2268,e" filled="f" strokeweight="1.5pt">
              <v:path arrowok="t"/>
            </v:shape>
            <w10:wrap anchorx="page"/>
          </v:group>
        </w:pict>
      </w:r>
      <w:r w:rsidR="00A47A0D">
        <w:rPr>
          <w:rFonts w:ascii="宋体" w:eastAsia="宋体" w:hAnsi="Times New Roman" w:cs="Times New Roman" w:hint="eastAsia"/>
          <w:sz w:val="28"/>
          <w:szCs w:val="20"/>
        </w:rPr>
        <w:t>由科技</w:t>
      </w:r>
      <w:r w:rsidR="00842FF8">
        <w:rPr>
          <w:rFonts w:ascii="宋体" w:eastAsia="宋体" w:hAnsi="Times New Roman" w:cs="Times New Roman" w:hint="eastAsia"/>
          <w:sz w:val="28"/>
          <w:szCs w:val="20"/>
        </w:rPr>
        <w:t>创新部</w:t>
      </w:r>
      <w:r w:rsidR="00A47A0D">
        <w:rPr>
          <w:rFonts w:ascii="宋体" w:eastAsia="宋体" w:hAnsi="Times New Roman" w:cs="Times New Roman" w:hint="eastAsia"/>
          <w:sz w:val="28"/>
          <w:szCs w:val="20"/>
        </w:rPr>
        <w:t>部发起申请时，（21）由工装设计室设计员编制签字并注明日期，（22）、（23）无需填写，其余同上。</w:t>
      </w:r>
    </w:p>
    <w:sectPr w:rsidR="00A47A0D" w:rsidRPr="00A47A0D" w:rsidSect="00DD1B90"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21A" w:rsidRDefault="005D321A" w:rsidP="00702BC5">
      <w:r>
        <w:separator/>
      </w:r>
    </w:p>
  </w:endnote>
  <w:endnote w:type="continuationSeparator" w:id="0">
    <w:p w:rsidR="005D321A" w:rsidRDefault="005D321A" w:rsidP="0070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21A" w:rsidRDefault="005D321A" w:rsidP="00702BC5">
      <w:r>
        <w:separator/>
      </w:r>
    </w:p>
  </w:footnote>
  <w:footnote w:type="continuationSeparator" w:id="0">
    <w:p w:rsidR="005D321A" w:rsidRDefault="005D321A" w:rsidP="0070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45C3"/>
    <w:rsid w:val="0002516C"/>
    <w:rsid w:val="00025AB9"/>
    <w:rsid w:val="00027F40"/>
    <w:rsid w:val="00066F53"/>
    <w:rsid w:val="00072C0F"/>
    <w:rsid w:val="00087D72"/>
    <w:rsid w:val="000A570D"/>
    <w:rsid w:val="000B5239"/>
    <w:rsid w:val="000C6BD5"/>
    <w:rsid w:val="00101C34"/>
    <w:rsid w:val="001069C8"/>
    <w:rsid w:val="00121E67"/>
    <w:rsid w:val="00122AD9"/>
    <w:rsid w:val="00137231"/>
    <w:rsid w:val="00141460"/>
    <w:rsid w:val="0014768C"/>
    <w:rsid w:val="00163456"/>
    <w:rsid w:val="00165AA6"/>
    <w:rsid w:val="00172CFB"/>
    <w:rsid w:val="0017404A"/>
    <w:rsid w:val="0018141C"/>
    <w:rsid w:val="00181CD7"/>
    <w:rsid w:val="00185CAE"/>
    <w:rsid w:val="001B50E9"/>
    <w:rsid w:val="001B777D"/>
    <w:rsid w:val="001D1FBC"/>
    <w:rsid w:val="001F6BA9"/>
    <w:rsid w:val="00207C05"/>
    <w:rsid w:val="00221830"/>
    <w:rsid w:val="00222262"/>
    <w:rsid w:val="00227906"/>
    <w:rsid w:val="00255F82"/>
    <w:rsid w:val="00260121"/>
    <w:rsid w:val="00266099"/>
    <w:rsid w:val="002806EE"/>
    <w:rsid w:val="00294D23"/>
    <w:rsid w:val="002A5C53"/>
    <w:rsid w:val="002F05A6"/>
    <w:rsid w:val="003006B5"/>
    <w:rsid w:val="003033DE"/>
    <w:rsid w:val="003037C5"/>
    <w:rsid w:val="00366C47"/>
    <w:rsid w:val="00382CC1"/>
    <w:rsid w:val="00385EFE"/>
    <w:rsid w:val="003B0A9C"/>
    <w:rsid w:val="003B2775"/>
    <w:rsid w:val="003F4CB1"/>
    <w:rsid w:val="00405A10"/>
    <w:rsid w:val="00415DBA"/>
    <w:rsid w:val="0042347D"/>
    <w:rsid w:val="0043511F"/>
    <w:rsid w:val="0044095A"/>
    <w:rsid w:val="00457DB2"/>
    <w:rsid w:val="00461D2C"/>
    <w:rsid w:val="00471B6C"/>
    <w:rsid w:val="004954FB"/>
    <w:rsid w:val="004B1217"/>
    <w:rsid w:val="004B35DE"/>
    <w:rsid w:val="004C0035"/>
    <w:rsid w:val="004D237E"/>
    <w:rsid w:val="004D4321"/>
    <w:rsid w:val="004E5B29"/>
    <w:rsid w:val="004F6596"/>
    <w:rsid w:val="004F7036"/>
    <w:rsid w:val="00502730"/>
    <w:rsid w:val="00506852"/>
    <w:rsid w:val="005116CC"/>
    <w:rsid w:val="00515D69"/>
    <w:rsid w:val="00535293"/>
    <w:rsid w:val="00547684"/>
    <w:rsid w:val="0055173A"/>
    <w:rsid w:val="005864C9"/>
    <w:rsid w:val="00590E8D"/>
    <w:rsid w:val="005971D2"/>
    <w:rsid w:val="005B222F"/>
    <w:rsid w:val="005D2AD8"/>
    <w:rsid w:val="005D321A"/>
    <w:rsid w:val="005D55A8"/>
    <w:rsid w:val="00627C47"/>
    <w:rsid w:val="00662353"/>
    <w:rsid w:val="006845C3"/>
    <w:rsid w:val="006D1C5B"/>
    <w:rsid w:val="006D6B62"/>
    <w:rsid w:val="006E1FF4"/>
    <w:rsid w:val="006E6E62"/>
    <w:rsid w:val="006F2DDD"/>
    <w:rsid w:val="00700BFD"/>
    <w:rsid w:val="00702BC5"/>
    <w:rsid w:val="00706DF0"/>
    <w:rsid w:val="007271EE"/>
    <w:rsid w:val="00746702"/>
    <w:rsid w:val="007936A1"/>
    <w:rsid w:val="007A1B7D"/>
    <w:rsid w:val="007B1B9B"/>
    <w:rsid w:val="007B1C35"/>
    <w:rsid w:val="007C74D8"/>
    <w:rsid w:val="007D1A38"/>
    <w:rsid w:val="007D1FAE"/>
    <w:rsid w:val="007E7E45"/>
    <w:rsid w:val="007F53CA"/>
    <w:rsid w:val="008066B2"/>
    <w:rsid w:val="00823612"/>
    <w:rsid w:val="008258FD"/>
    <w:rsid w:val="00835492"/>
    <w:rsid w:val="00842FF8"/>
    <w:rsid w:val="0086184A"/>
    <w:rsid w:val="00872002"/>
    <w:rsid w:val="008752AC"/>
    <w:rsid w:val="008841C0"/>
    <w:rsid w:val="008A56F9"/>
    <w:rsid w:val="008A64EE"/>
    <w:rsid w:val="008C7B40"/>
    <w:rsid w:val="009001FE"/>
    <w:rsid w:val="00913B39"/>
    <w:rsid w:val="0092228C"/>
    <w:rsid w:val="00927D19"/>
    <w:rsid w:val="00934AE0"/>
    <w:rsid w:val="00941241"/>
    <w:rsid w:val="00952BCF"/>
    <w:rsid w:val="00961E53"/>
    <w:rsid w:val="009629C1"/>
    <w:rsid w:val="00966FD8"/>
    <w:rsid w:val="009869AA"/>
    <w:rsid w:val="00994F2F"/>
    <w:rsid w:val="009C379C"/>
    <w:rsid w:val="009D187B"/>
    <w:rsid w:val="009D7C5C"/>
    <w:rsid w:val="009E4A0E"/>
    <w:rsid w:val="00A106FA"/>
    <w:rsid w:val="00A152C8"/>
    <w:rsid w:val="00A37334"/>
    <w:rsid w:val="00A47A0D"/>
    <w:rsid w:val="00A5699E"/>
    <w:rsid w:val="00A721A6"/>
    <w:rsid w:val="00A86640"/>
    <w:rsid w:val="00A95554"/>
    <w:rsid w:val="00AB2868"/>
    <w:rsid w:val="00AD28FB"/>
    <w:rsid w:val="00AD7F56"/>
    <w:rsid w:val="00AE02F3"/>
    <w:rsid w:val="00AE1B5F"/>
    <w:rsid w:val="00AF3CB3"/>
    <w:rsid w:val="00AF733C"/>
    <w:rsid w:val="00B010A6"/>
    <w:rsid w:val="00B01607"/>
    <w:rsid w:val="00B01AB2"/>
    <w:rsid w:val="00B06C81"/>
    <w:rsid w:val="00B36DB2"/>
    <w:rsid w:val="00B40932"/>
    <w:rsid w:val="00B46B13"/>
    <w:rsid w:val="00B55075"/>
    <w:rsid w:val="00B82DC0"/>
    <w:rsid w:val="00BB0CBA"/>
    <w:rsid w:val="00BC3E69"/>
    <w:rsid w:val="00BE34B7"/>
    <w:rsid w:val="00C03754"/>
    <w:rsid w:val="00C324CE"/>
    <w:rsid w:val="00C6357B"/>
    <w:rsid w:val="00C74637"/>
    <w:rsid w:val="00CA0E8A"/>
    <w:rsid w:val="00CC33D2"/>
    <w:rsid w:val="00CF42FF"/>
    <w:rsid w:val="00CF5451"/>
    <w:rsid w:val="00D2114A"/>
    <w:rsid w:val="00D42EBF"/>
    <w:rsid w:val="00D565A9"/>
    <w:rsid w:val="00D6517C"/>
    <w:rsid w:val="00D97D24"/>
    <w:rsid w:val="00DA2EC4"/>
    <w:rsid w:val="00DB4803"/>
    <w:rsid w:val="00DD1269"/>
    <w:rsid w:val="00DD1B90"/>
    <w:rsid w:val="00DD7C89"/>
    <w:rsid w:val="00DE3326"/>
    <w:rsid w:val="00E04235"/>
    <w:rsid w:val="00E111C0"/>
    <w:rsid w:val="00E17591"/>
    <w:rsid w:val="00E2284B"/>
    <w:rsid w:val="00E22E95"/>
    <w:rsid w:val="00E30D79"/>
    <w:rsid w:val="00E4375E"/>
    <w:rsid w:val="00E455EE"/>
    <w:rsid w:val="00E548FE"/>
    <w:rsid w:val="00E57429"/>
    <w:rsid w:val="00E62173"/>
    <w:rsid w:val="00E744B8"/>
    <w:rsid w:val="00E84515"/>
    <w:rsid w:val="00E9231A"/>
    <w:rsid w:val="00EA5E9F"/>
    <w:rsid w:val="00EC65CA"/>
    <w:rsid w:val="00ED17ED"/>
    <w:rsid w:val="00EE0083"/>
    <w:rsid w:val="00EE151D"/>
    <w:rsid w:val="00EE3621"/>
    <w:rsid w:val="00F31AAC"/>
    <w:rsid w:val="00F46409"/>
    <w:rsid w:val="00F5647A"/>
    <w:rsid w:val="00F62489"/>
    <w:rsid w:val="00F65A8C"/>
    <w:rsid w:val="00F72CC1"/>
    <w:rsid w:val="00FA5FB7"/>
    <w:rsid w:val="00FB5825"/>
    <w:rsid w:val="00FD15A1"/>
    <w:rsid w:val="00FE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D8CAB0-86BD-49A2-92F3-A33DCF29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9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2B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02B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02B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02BC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41"/>
    <w:rPr>
      <w:sz w:val="18"/>
      <w:szCs w:val="18"/>
    </w:rPr>
  </w:style>
  <w:style w:type="table" w:styleId="a6">
    <w:name w:val="Table Grid"/>
    <w:basedOn w:val="a1"/>
    <w:uiPriority w:val="59"/>
    <w:rsid w:val="00B409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8669;&#39582;&#20451;%20&#24037;&#20316;&#25991;&#20214;&#22841;\01%20&#38656;&#36827;&#34892;&#26684;&#24335;&#20462;&#25913;&#30340;&#19977;&#20010;&#27969;&#31243;&#25991;&#20214;\GLC%2011000-121\&#27969;&#3124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5C339-8833-412B-A77F-AA5E8B30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流程模板</Template>
  <TotalTime>295</TotalTime>
  <Pages>2</Pages>
  <Words>143</Words>
  <Characters>818</Characters>
  <Application>Microsoft Office Word</Application>
  <DocSecurity>0</DocSecurity>
  <Lines>6</Lines>
  <Paragraphs>1</Paragraphs>
  <ScaleCrop>false</ScaleCrop>
  <Company>SACC</Company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霍骞俣</dc:creator>
  <cp:keywords/>
  <dc:description/>
  <cp:lastModifiedBy>China</cp:lastModifiedBy>
  <cp:revision>131</cp:revision>
  <cp:lastPrinted>2019-03-20T08:24:00Z</cp:lastPrinted>
  <dcterms:created xsi:type="dcterms:W3CDTF">2018-11-13T05:07:00Z</dcterms:created>
  <dcterms:modified xsi:type="dcterms:W3CDTF">2025-11-26T04:49:00Z</dcterms:modified>
</cp:coreProperties>
</file>